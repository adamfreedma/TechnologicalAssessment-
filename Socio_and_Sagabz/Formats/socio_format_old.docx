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6675" w14:textId="0B059A5E" w:rsidR="0023205A" w:rsidRPr="00D80BBF" w:rsidRDefault="0034017F" w:rsidP="00F1177A">
      <w:pPr>
        <w:pStyle w:val="a"/>
        <w:spacing w:line="276" w:lineRule="auto"/>
        <w:ind w:left="7085" w:right="33" w:firstLine="0"/>
        <w:jc w:val="both"/>
        <w:rPr>
          <w:rFonts w:ascii="David" w:hAnsi="David"/>
          <w:sz w:val="22"/>
          <w:szCs w:val="22"/>
          <w:u w:val="none"/>
        </w:rPr>
      </w:pPr>
      <w:r w:rsidRPr="00D80BBF">
        <w:rPr>
          <w:rFonts w:ascii="David" w:hAnsi="David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03DF6148" wp14:editId="14CB01A7">
            <wp:simplePos x="0" y="0"/>
            <wp:positionH relativeFrom="margin">
              <wp:posOffset>4612640</wp:posOffset>
            </wp:positionH>
            <wp:positionV relativeFrom="paragraph">
              <wp:posOffset>-157480</wp:posOffset>
            </wp:positionV>
            <wp:extent cx="1348740" cy="791845"/>
            <wp:effectExtent l="19050" t="0" r="3810" b="0"/>
            <wp:wrapNone/>
            <wp:docPr id="5" name="תמונה 5" descr="talp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lpio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b="21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791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David" w:hAnsi="David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6CAC5" wp14:editId="2D5DD5CA">
                <wp:simplePos x="0" y="0"/>
                <wp:positionH relativeFrom="margin">
                  <wp:align>left</wp:align>
                </wp:positionH>
                <wp:positionV relativeFrom="paragraph">
                  <wp:posOffset>-159385</wp:posOffset>
                </wp:positionV>
                <wp:extent cx="1432560" cy="914400"/>
                <wp:effectExtent l="0" t="0" r="1524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71C32DC" w14:textId="784C3AD8" w:rsidR="0034017F" w:rsidRDefault="0034017F"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t>חיל האוויר</w: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br/>
                              <w:t>ביה"ס לפיקוד ומנהיגות</w: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br/>
                              <w:t>תכנית תלפיות</w: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br/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fldChar w:fldCharType="begin"/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instrText xml:space="preserve"> 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</w:rPr>
                              <w:instrText>DATE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instrText xml:space="preserve"> \@ "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</w:rPr>
                              <w:instrText>dd MMMM yyyy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instrText xml:space="preserve">" 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fldChar w:fldCharType="separate"/>
                            </w:r>
                            <w:r w:rsidR="004F6D4C">
                              <w:rPr>
                                <w:rFonts w:ascii="David" w:hAnsi="David"/>
                                <w:noProof/>
                                <w:sz w:val="22"/>
                                <w:szCs w:val="22"/>
                                <w:rtl/>
                              </w:rPr>
                              <w:t>‏20 אפריל 2025</w: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fldChar w:fldCharType="end"/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br/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fldChar w:fldCharType="begin"/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instrText xml:space="preserve"> 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</w:rPr>
                              <w:instrText>DATE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instrText xml:space="preserve"> \@ "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</w:rPr>
                              <w:instrText>dd MMMM yyyy" \h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instrText xml:space="preserve"> </w:instrTex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fldChar w:fldCharType="separate"/>
                            </w:r>
                            <w:r w:rsidR="004F6D4C">
                              <w:rPr>
                                <w:rFonts w:ascii="David" w:hAnsi="David"/>
                                <w:noProof/>
                                <w:sz w:val="22"/>
                                <w:szCs w:val="22"/>
                                <w:rtl/>
                              </w:rPr>
                              <w:t>‏כ"ב ניסן תשפ"ה</w:t>
                            </w:r>
                            <w:r w:rsidRPr="00D80BBF">
                              <w:rPr>
                                <w:rFonts w:ascii="David" w:hAnsi="David"/>
                                <w:sz w:val="22"/>
                                <w:szCs w:val="22"/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C6CAC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-12.55pt;width:112.8pt;height:1in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" fillcolor="white [3201]" strokecolor="white [3212]" strokeweight=".5pt">
                <v:textbox>
                  <w:txbxContent>
                    <w:p w14:paraId="471C32DC" w14:textId="784C3AD8" w:rsidR="0034017F" w:rsidRDefault="0034017F"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t>חיל האוויר</w: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br/>
                        <w:t>ביה"ס לפיקוד ומנהיגות</w: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br/>
                        <w:t>תכנית תלפיות</w: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br/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fldChar w:fldCharType="begin"/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instrText xml:space="preserve"> 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</w:rPr>
                        <w:instrText>DATE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instrText xml:space="preserve"> \@ "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</w:rPr>
                        <w:instrText>dd MMMM yyyy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instrText xml:space="preserve">" 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fldChar w:fldCharType="separate"/>
                      </w:r>
                      <w:r w:rsidR="004F6D4C">
                        <w:rPr>
                          <w:rFonts w:ascii="David" w:hAnsi="David"/>
                          <w:noProof/>
                          <w:sz w:val="22"/>
                          <w:szCs w:val="22"/>
                          <w:rtl/>
                        </w:rPr>
                        <w:t>‏20 אפריל 2025</w: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fldChar w:fldCharType="end"/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br/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fldChar w:fldCharType="begin"/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instrText xml:space="preserve"> 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</w:rPr>
                        <w:instrText>DATE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instrText xml:space="preserve"> \@ "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</w:rPr>
                        <w:instrText>dd MMMM yyyy" \h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instrText xml:space="preserve"> </w:instrTex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fldChar w:fldCharType="separate"/>
                      </w:r>
                      <w:r w:rsidR="004F6D4C">
                        <w:rPr>
                          <w:rFonts w:ascii="David" w:hAnsi="David"/>
                          <w:noProof/>
                          <w:sz w:val="22"/>
                          <w:szCs w:val="22"/>
                          <w:rtl/>
                        </w:rPr>
                        <w:t>‏כ"ב ניסן תשפ"ה</w:t>
                      </w:r>
                      <w:r w:rsidRPr="00D80BBF">
                        <w:rPr>
                          <w:rFonts w:ascii="David" w:hAnsi="David"/>
                          <w:sz w:val="22"/>
                          <w:szCs w:val="22"/>
                          <w:rtl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80BBF">
        <w:rPr>
          <w:rFonts w:ascii="David" w:hAnsi="David"/>
          <w:sz w:val="22"/>
          <w:szCs w:val="22"/>
          <w:u w:val="none"/>
          <w:rtl/>
        </w:rPr>
        <w:t xml:space="preserve"> </w:t>
      </w:r>
      <w:r w:rsidR="0023205A" w:rsidRPr="00D80BBF">
        <w:rPr>
          <w:rFonts w:ascii="David" w:hAnsi="David"/>
          <w:sz w:val="22"/>
          <w:szCs w:val="22"/>
          <w:u w:val="none"/>
          <w:rtl/>
        </w:rPr>
        <w:br/>
      </w:r>
    </w:p>
    <w:p w14:paraId="3EF08ED7" w14:textId="36DD7D43" w:rsidR="005F31E4" w:rsidRPr="005F31E4" w:rsidRDefault="005F31E4" w:rsidP="005F31E4">
      <w:pPr>
        <w:pStyle w:val="a"/>
        <w:spacing w:line="276" w:lineRule="auto"/>
        <w:ind w:left="0" w:right="33" w:firstLine="0"/>
        <w:rPr>
          <w:rFonts w:ascii="David" w:hAnsi="David"/>
          <w:color w:val="000000"/>
          <w:sz w:val="22"/>
          <w:szCs w:val="22"/>
          <w:u w:val="none"/>
          <w:rtl/>
        </w:rPr>
      </w:pPr>
      <w:r w:rsidRPr="005F31E4">
        <w:rPr>
          <w:rFonts w:ascii="David" w:hAnsi="David"/>
          <w:color w:val="000000"/>
          <w:sz w:val="22"/>
          <w:szCs w:val="22"/>
          <w:u w:val="none"/>
          <w:rtl/>
        </w:rPr>
        <w:t>מר רואי שפר</w:t>
      </w:r>
    </w:p>
    <w:p w14:paraId="2DA49D28" w14:textId="77777777" w:rsidR="005F31E4" w:rsidRPr="005F31E4" w:rsidRDefault="005F31E4" w:rsidP="005F31E4">
      <w:pPr>
        <w:spacing w:line="276" w:lineRule="auto"/>
        <w:ind w:right="33"/>
        <w:rPr>
          <w:rFonts w:ascii="David" w:hAnsi="David" w:cs="David"/>
          <w:color w:val="000000"/>
          <w:sz w:val="22"/>
          <w:szCs w:val="22"/>
          <w:rtl/>
        </w:rPr>
      </w:pPr>
      <w:r w:rsidRPr="005F31E4">
        <w:rPr>
          <w:rFonts w:ascii="David" w:hAnsi="David" w:cs="David"/>
          <w:color w:val="000000"/>
          <w:sz w:val="22"/>
          <w:szCs w:val="22"/>
          <w:rtl/>
        </w:rPr>
        <w:t>ר"סן ליאור חגי</w:t>
      </w:r>
    </w:p>
    <w:p w14:paraId="1F2DD336" w14:textId="77777777" w:rsidR="0034017F" w:rsidRDefault="0034017F" w:rsidP="005F31E4">
      <w:pPr>
        <w:spacing w:line="276" w:lineRule="auto"/>
        <w:ind w:right="33"/>
        <w:rPr>
          <w:rFonts w:ascii="David" w:hAnsi="David" w:cs="David"/>
          <w:sz w:val="22"/>
          <w:szCs w:val="22"/>
          <w:rtl/>
        </w:rPr>
      </w:pPr>
    </w:p>
    <w:p w14:paraId="06567C67" w14:textId="77777777" w:rsidR="00AB06A4" w:rsidRDefault="00AB06A4" w:rsidP="009E1488">
      <w:pPr>
        <w:pStyle w:val="a"/>
        <w:spacing w:line="360" w:lineRule="auto"/>
        <w:rPr>
          <w:rFonts w:ascii="David" w:hAnsi="David"/>
          <w:b/>
          <w:bCs/>
          <w:sz w:val="22"/>
          <w:szCs w:val="22"/>
          <w:u w:val="none"/>
          <w:rtl/>
        </w:rPr>
      </w:pPr>
    </w:p>
    <w:p w14:paraId="21919565" w14:textId="2BBFA7DE" w:rsidR="007B7F64" w:rsidRPr="007B7F64" w:rsidRDefault="009E1488" w:rsidP="007B7F64">
      <w:pPr>
        <w:pStyle w:val="a"/>
        <w:spacing w:line="360" w:lineRule="auto"/>
        <w:jc w:val="center"/>
        <w:rPr>
          <w:rFonts w:ascii="David" w:hAnsi="David"/>
          <w:b/>
          <w:bCs/>
          <w:sz w:val="28"/>
          <w:szCs w:val="28"/>
          <w:rtl/>
        </w:rPr>
      </w:pPr>
      <w:r>
        <w:rPr>
          <w:rFonts w:ascii="David" w:hAnsi="David"/>
          <w:b/>
          <w:bCs/>
          <w:sz w:val="28"/>
          <w:szCs w:val="28"/>
          <w:rtl/>
        </w:rPr>
        <w:t>{</w:t>
      </w:r>
      <w:r w:rsidR="00043073">
        <w:rPr>
          <w:rFonts w:ascii="David" w:hAnsi="David"/>
          <w:b/>
          <w:bCs/>
          <w:sz w:val="28"/>
          <w:szCs w:val="28"/>
        </w:rPr>
        <w:t>title</w:t>
      </w:r>
      <w:r>
        <w:rPr>
          <w:rFonts w:ascii="David" w:hAnsi="David"/>
          <w:b/>
          <w:bCs/>
          <w:sz w:val="28"/>
          <w:szCs w:val="28"/>
          <w:rtl/>
        </w:rPr>
        <w:t>}</w:t>
      </w:r>
    </w:p>
    <w:p w14:paraId="17B31941" w14:textId="77777777" w:rsidR="007B7F64" w:rsidRPr="006F53E3" w:rsidRDefault="007B7F64" w:rsidP="007B7F64">
      <w:pPr>
        <w:pStyle w:val="ListParagraph"/>
        <w:spacing w:line="360" w:lineRule="auto"/>
        <w:ind w:left="700"/>
        <w:jc w:val="both"/>
        <w:rPr>
          <w:rFonts w:ascii="David" w:hAnsi="David" w:cs="David"/>
          <w:rtl/>
        </w:rPr>
      </w:pPr>
    </w:p>
    <w:p w14:paraId="37FEDF3F" w14:textId="77777777" w:rsidR="002E56E2" w:rsidRDefault="002E56E2" w:rsidP="002E56E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מדדים</w:t>
      </w:r>
    </w:p>
    <w:p w14:paraId="47C74615" w14:textId="77777777" w:rsidR="002E56E2" w:rsidRPr="008905D0" w:rsidRDefault="002E56E2" w:rsidP="002E56E2">
      <w:pPr>
        <w:pStyle w:val="ListParagraph"/>
        <w:numPr>
          <w:ilvl w:val="1"/>
          <w:numId w:val="5"/>
        </w:numPr>
        <w:spacing w:after="240" w:line="360" w:lineRule="auto"/>
        <w:rPr>
          <w:rFonts w:ascii="David" w:hAnsi="David" w:cs="David"/>
          <w:rtl/>
        </w:rPr>
      </w:pPr>
      <w:r w:rsidRPr="008905D0">
        <w:rPr>
          <w:rFonts w:ascii="David" w:hAnsi="David" w:cs="David"/>
          <w:b/>
          <w:bCs/>
          <w:rtl/>
        </w:rPr>
        <w:t>תוך-אישי</w:t>
      </w:r>
      <w:r w:rsidRPr="008905D0">
        <w:rPr>
          <w:rFonts w:ascii="David" w:hAnsi="David" w:cs="David" w:hint="cs"/>
          <w:rtl/>
        </w:rPr>
        <w:t xml:space="preserve"> - </w:t>
      </w:r>
      <w:r w:rsidRPr="008905D0">
        <w:rPr>
          <w:rFonts w:ascii="David" w:hAnsi="David" w:cs="David"/>
          <w:rtl/>
        </w:rPr>
        <w:t xml:space="preserve">עד כמה הצוער מפגין יוזמה, מתמודד בנחישות עם אתגרים, מאמין ביכולתו להתמודד עם כל אתגר מתוך מודעות לחוזקותיו וחולשותיו, ושואף לשיפור עצמי מתמיד? </w:t>
      </w:r>
    </w:p>
    <w:p w14:paraId="42D8776F" w14:textId="77777777" w:rsidR="002E56E2" w:rsidRDefault="002E56E2" w:rsidP="002E56E2">
      <w:pPr>
        <w:pStyle w:val="ListParagraph"/>
        <w:numPr>
          <w:ilvl w:val="1"/>
          <w:numId w:val="5"/>
        </w:numPr>
        <w:spacing w:after="240" w:line="360" w:lineRule="auto"/>
        <w:rPr>
          <w:rFonts w:ascii="David" w:hAnsi="David" w:cs="David"/>
        </w:rPr>
      </w:pPr>
      <w:r w:rsidRPr="008905D0">
        <w:rPr>
          <w:rFonts w:ascii="David" w:hAnsi="David" w:cs="David"/>
          <w:b/>
          <w:bCs/>
          <w:rtl/>
        </w:rPr>
        <w:t>תפקוד בחברה</w:t>
      </w:r>
      <w:r w:rsidRPr="008905D0">
        <w:rPr>
          <w:rFonts w:ascii="David" w:hAnsi="David" w:cs="David" w:hint="cs"/>
          <w:rtl/>
        </w:rPr>
        <w:t xml:space="preserve"> - </w:t>
      </w:r>
      <w:r w:rsidRPr="008905D0">
        <w:rPr>
          <w:rFonts w:ascii="David" w:hAnsi="David" w:cs="David"/>
          <w:rtl/>
        </w:rPr>
        <w:t>עד כמה הצוער משתלב בצוות ובמחזור כחבר קשוב ומוביל, המשפיע בצורה חיובית על סביבתו, ומתמודד עם אי-הסכמות תוך הפגנת יכולת גישור?</w:t>
      </w:r>
    </w:p>
    <w:p w14:paraId="056AB512" w14:textId="77777777" w:rsidR="002E56E2" w:rsidRDefault="002E56E2" w:rsidP="002E56E2">
      <w:pPr>
        <w:pStyle w:val="ListParagraph"/>
        <w:numPr>
          <w:ilvl w:val="1"/>
          <w:numId w:val="5"/>
        </w:numPr>
        <w:spacing w:after="240" w:line="360" w:lineRule="auto"/>
        <w:rPr>
          <w:rFonts w:ascii="David" w:hAnsi="David" w:cs="David"/>
        </w:rPr>
      </w:pPr>
      <w:r w:rsidRPr="00606EA3">
        <w:rPr>
          <w:rFonts w:ascii="David" w:hAnsi="David" w:cs="David"/>
          <w:b/>
          <w:bCs/>
          <w:rtl/>
        </w:rPr>
        <w:t>הובלה</w:t>
      </w:r>
      <w:r>
        <w:rPr>
          <w:rFonts w:ascii="David" w:hAnsi="David" w:cs="David" w:hint="cs"/>
          <w:rtl/>
        </w:rPr>
        <w:t xml:space="preserve"> - </w:t>
      </w:r>
      <w:r w:rsidRPr="00606EA3">
        <w:rPr>
          <w:rFonts w:ascii="David" w:hAnsi="David" w:cs="David"/>
          <w:rtl/>
        </w:rPr>
        <w:t>עד כמה הצוער פועל מתוך ראייה מערכתית, מסוגל לרתום ולהניע את האנשים המתאימים להובלת שינוי, ולתכנן ולנהל תהליכים אופרטיביים מהחזון ועד למימושם והטמעתם בארגון?</w:t>
      </w:r>
    </w:p>
    <w:p w14:paraId="69B11B8C" w14:textId="77777777" w:rsidR="002E56E2" w:rsidRPr="008905D0" w:rsidRDefault="002E56E2" w:rsidP="002E56E2">
      <w:pPr>
        <w:pStyle w:val="ListParagraph"/>
        <w:numPr>
          <w:ilvl w:val="1"/>
          <w:numId w:val="5"/>
        </w:numPr>
        <w:spacing w:after="240" w:line="360" w:lineRule="auto"/>
        <w:rPr>
          <w:rFonts w:ascii="David" w:hAnsi="David" w:cs="David"/>
        </w:rPr>
      </w:pPr>
      <w:r w:rsidRPr="008905D0">
        <w:rPr>
          <w:rFonts w:ascii="David" w:hAnsi="David" w:cs="David"/>
          <w:b/>
          <w:bCs/>
          <w:rtl/>
        </w:rPr>
        <w:t>ניהול</w:t>
      </w:r>
      <w:r w:rsidRPr="008905D0">
        <w:rPr>
          <w:rFonts w:ascii="David" w:hAnsi="David" w:cs="David" w:hint="cs"/>
          <w:b/>
          <w:bCs/>
          <w:rtl/>
        </w:rPr>
        <w:t xml:space="preserve"> והתנהלות</w:t>
      </w:r>
      <w:r w:rsidRPr="008905D0">
        <w:rPr>
          <w:rFonts w:ascii="David" w:hAnsi="David" w:cs="David" w:hint="cs"/>
          <w:rtl/>
        </w:rPr>
        <w:t xml:space="preserve"> - </w:t>
      </w:r>
      <w:r w:rsidRPr="008905D0">
        <w:rPr>
          <w:rFonts w:ascii="David" w:hAnsi="David" w:cs="David"/>
          <w:rtl/>
        </w:rPr>
        <w:t>עד כמה הצוער מתמודד ביעילות עם משימות ואתגרים, מממש את המשימות הנדרשות ממנו לטובת המערכת, מנהל תהליכים באופן מסודר, ויודע לסנכרן ביניהם?</w:t>
      </w:r>
    </w:p>
    <w:p w14:paraId="4A7AC9E9" w14:textId="77777777" w:rsidR="002E56E2" w:rsidRPr="002160DD" w:rsidRDefault="002E56E2" w:rsidP="002E56E2">
      <w:pPr>
        <w:pStyle w:val="ListParagraph"/>
        <w:numPr>
          <w:ilvl w:val="1"/>
          <w:numId w:val="5"/>
        </w:numPr>
        <w:spacing w:after="240" w:line="360" w:lineRule="auto"/>
        <w:rPr>
          <w:rFonts w:ascii="David" w:hAnsi="David" w:cs="David"/>
          <w:b/>
          <w:bCs/>
          <w:rtl/>
        </w:rPr>
      </w:pPr>
      <w:r w:rsidRPr="002160DD">
        <w:rPr>
          <w:rFonts w:ascii="David" w:hAnsi="David" w:cs="David" w:hint="cs"/>
          <w:b/>
          <w:bCs/>
          <w:rtl/>
        </w:rPr>
        <w:t xml:space="preserve">מדעי אקדמי </w:t>
      </w:r>
      <w:r w:rsidRPr="002160DD">
        <w:rPr>
          <w:rFonts w:ascii="David" w:hAnsi="David" w:cs="David"/>
          <w:b/>
          <w:bCs/>
          <w:rtl/>
        </w:rPr>
        <w:t>–</w:t>
      </w:r>
      <w:r w:rsidRPr="002160DD">
        <w:rPr>
          <w:rFonts w:ascii="David" w:hAnsi="David" w:cs="David" w:hint="cs"/>
          <w:b/>
          <w:bCs/>
          <w:rtl/>
        </w:rPr>
        <w:t xml:space="preserve"> </w:t>
      </w:r>
      <w:r w:rsidRPr="002160DD">
        <w:rPr>
          <w:rFonts w:ascii="David" w:hAnsi="David" w:cs="David"/>
          <w:rtl/>
        </w:rPr>
        <w:t>יכולת לימוד, העמקה, התמודדות עם תחום לא מוכר</w:t>
      </w:r>
      <w:r w:rsidRPr="002160DD">
        <w:rPr>
          <w:rFonts w:ascii="David" w:hAnsi="David" w:cs="David" w:hint="cs"/>
          <w:rtl/>
        </w:rPr>
        <w:t xml:space="preserve"> </w:t>
      </w:r>
      <w:r w:rsidRPr="002160DD">
        <w:rPr>
          <w:rFonts w:ascii="David" w:hAnsi="David" w:cs="David"/>
          <w:rtl/>
        </w:rPr>
        <w:t>וסקרנות</w:t>
      </w:r>
    </w:p>
    <w:p w14:paraId="63A0D9BE" w14:textId="77777777" w:rsidR="002E56E2" w:rsidRPr="002160DD" w:rsidRDefault="002E56E2" w:rsidP="002E56E2">
      <w:pPr>
        <w:pStyle w:val="ListParagraph"/>
        <w:numPr>
          <w:ilvl w:val="1"/>
          <w:numId w:val="5"/>
        </w:numPr>
        <w:spacing w:after="240" w:line="360" w:lineRule="auto"/>
        <w:rPr>
          <w:rFonts w:ascii="David" w:hAnsi="David" w:cs="David"/>
          <w:b/>
          <w:bCs/>
          <w:rtl/>
        </w:rPr>
      </w:pPr>
      <w:r w:rsidRPr="002160DD">
        <w:rPr>
          <w:rFonts w:ascii="David" w:hAnsi="David" w:cs="David" w:hint="cs"/>
          <w:b/>
          <w:bCs/>
          <w:rtl/>
        </w:rPr>
        <w:t xml:space="preserve">מדעי יישומי </w:t>
      </w:r>
      <w:r w:rsidRPr="002160DD">
        <w:rPr>
          <w:rFonts w:ascii="David" w:hAnsi="David" w:cs="David"/>
          <w:b/>
          <w:bCs/>
          <w:rtl/>
        </w:rPr>
        <w:t>–</w:t>
      </w:r>
      <w:r w:rsidRPr="002160DD">
        <w:rPr>
          <w:rFonts w:ascii="David" w:hAnsi="David" w:cs="David" w:hint="cs"/>
          <w:b/>
          <w:bCs/>
          <w:rtl/>
        </w:rPr>
        <w:t xml:space="preserve"> </w:t>
      </w:r>
      <w:r w:rsidRPr="002160DD">
        <w:rPr>
          <w:rFonts w:ascii="David" w:hAnsi="David" w:cs="David"/>
          <w:rtl/>
        </w:rPr>
        <w:t>הבנה טכנולוגית, יכולת לימוד, התמודדות עם תחום לא מוכר, "</w:t>
      </w:r>
      <w:r w:rsidRPr="002160DD">
        <w:rPr>
          <w:rFonts w:ascii="David" w:hAnsi="David" w:cs="David"/>
        </w:rPr>
        <w:t>hands on</w:t>
      </w:r>
      <w:r w:rsidRPr="002160DD">
        <w:rPr>
          <w:rFonts w:ascii="David" w:hAnsi="David" w:cs="David"/>
          <w:rtl/>
        </w:rPr>
        <w:t>", חשיבה יצירתית וחדשנות</w:t>
      </w:r>
    </w:p>
    <w:p w14:paraId="2CCE2FA8" w14:textId="77777777" w:rsidR="002E56E2" w:rsidRPr="008905D0" w:rsidRDefault="002E56E2" w:rsidP="002E56E2">
      <w:pPr>
        <w:pStyle w:val="ListParagraph"/>
        <w:numPr>
          <w:ilvl w:val="1"/>
          <w:numId w:val="5"/>
        </w:numPr>
        <w:spacing w:after="240" w:line="360" w:lineRule="auto"/>
        <w:rPr>
          <w:rFonts w:ascii="David" w:hAnsi="David" w:cs="David"/>
          <w:b/>
          <w:bCs/>
          <w:rtl/>
        </w:rPr>
      </w:pPr>
      <w:r w:rsidRPr="008905D0">
        <w:rPr>
          <w:rFonts w:ascii="David" w:hAnsi="David" w:cs="David" w:hint="cs"/>
          <w:b/>
          <w:bCs/>
          <w:rtl/>
        </w:rPr>
        <w:t xml:space="preserve">ביטחוני - </w:t>
      </w:r>
      <w:r w:rsidRPr="008905D0">
        <w:rPr>
          <w:rFonts w:ascii="David" w:hAnsi="David" w:cs="David"/>
          <w:rtl/>
        </w:rPr>
        <w:t>עד כמה הצוער בעל ידע והבנה ביטחונית, יכול לנתח ולפתור בעיות בעולם הביטחוני, מבין את המערכת הביטחונית הישראלית ומסוגל לפעול באפקטיביות בתוכה</w:t>
      </w:r>
      <w:r w:rsidRPr="008905D0">
        <w:rPr>
          <w:rFonts w:ascii="David" w:hAnsi="David" w:cs="David" w:hint="cs"/>
          <w:rtl/>
        </w:rPr>
        <w:t>?</w:t>
      </w:r>
    </w:p>
    <w:p w14:paraId="38CECBBF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5B8FA3CB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7522B689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535F4F53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7812D16F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7460273C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2802799D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5D9895D6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752161E9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11A252E9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6D0CF98E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06DA06F5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261A7973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25600E56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77D739B7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7B9617D6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2C426DBA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221DF665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0CBB51E3" w14:textId="77777777" w:rsidR="002E56E2" w:rsidRDefault="002E56E2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</w:rPr>
      </w:pPr>
    </w:p>
    <w:p w14:paraId="5F970D43" w14:textId="7282531C" w:rsidR="00640973" w:rsidRDefault="00C573A9" w:rsidP="00640973">
      <w:pPr>
        <w:tabs>
          <w:tab w:val="left" w:pos="2186"/>
        </w:tabs>
        <w:spacing w:line="360" w:lineRule="auto"/>
        <w:rPr>
          <w:rFonts w:ascii="David" w:hAnsi="David" w:cs="David"/>
          <w:color w:val="95B3D7" w:themeColor="accent1" w:themeTint="99"/>
          <w:sz w:val="22"/>
          <w:szCs w:val="22"/>
          <w:rtl/>
        </w:rPr>
      </w:pPr>
      <w:r w:rsidRPr="001A2191">
        <w:rPr>
          <w:rFonts w:ascii="David" w:hAnsi="David" w:cs="David"/>
          <w:color w:val="95B3D7" w:themeColor="accent1" w:themeTint="99"/>
          <w:sz w:val="22"/>
          <w:szCs w:val="22"/>
          <w:rtl/>
        </w:rPr>
        <w:lastRenderedPageBreak/>
        <w:t xml:space="preserve">שימו לב – </w:t>
      </w:r>
      <w:r>
        <w:rPr>
          <w:rFonts w:ascii="David" w:hAnsi="David" w:cs="David" w:hint="cs"/>
          <w:color w:val="95B3D7" w:themeColor="accent1" w:themeTint="99"/>
          <w:sz w:val="22"/>
          <w:szCs w:val="22"/>
          <w:rtl/>
        </w:rPr>
        <w:t>בטבלה הבאה מוצגים המדדים ביחד עם ממוצע נוכחי, ממוצע מסמסטר קודם, פיזור (סטיית תקן), ממוצע מחזורי וטווח ההערכות המחזורי.</w:t>
      </w:r>
    </w:p>
    <w:p w14:paraId="23C34E75" w14:textId="77777777" w:rsidR="00640973" w:rsidRPr="00640973" w:rsidRDefault="00640973" w:rsidP="00640973">
      <w:pPr>
        <w:tabs>
          <w:tab w:val="left" w:pos="2186"/>
        </w:tabs>
        <w:spacing w:line="600" w:lineRule="auto"/>
        <w:rPr>
          <w:rFonts w:ascii="David" w:hAnsi="David" w:cs="David"/>
          <w:color w:val="95B3D7" w:themeColor="accent1" w:themeTint="99"/>
          <w:sz w:val="22"/>
          <w:szCs w:val="22"/>
          <w:rtl/>
        </w:rPr>
      </w:pPr>
    </w:p>
    <w:tbl>
      <w:tblPr>
        <w:tblStyle w:val="PlainTable5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239"/>
        <w:gridCol w:w="1170"/>
        <w:gridCol w:w="1440"/>
        <w:gridCol w:w="1325"/>
        <w:gridCol w:w="1288"/>
        <w:gridCol w:w="1620"/>
        <w:gridCol w:w="988"/>
      </w:tblGrid>
      <w:tr w:rsidR="00C573A9" w14:paraId="045944C9" w14:textId="77777777" w:rsidTr="00FF5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39" w:type="dxa"/>
            <w:vAlign w:val="center"/>
          </w:tcPr>
          <w:p w14:paraId="19A93F37" w14:textId="77777777" w:rsidR="00C573A9" w:rsidRDefault="00C573A9" w:rsidP="007112FC">
            <w:pPr>
              <w:spacing w:after="240"/>
              <w:jc w:val="center"/>
              <w:rPr>
                <w:rFonts w:ascii="David" w:hAnsi="David" w:cs="David"/>
                <w:rtl/>
              </w:rPr>
            </w:pPr>
          </w:p>
        </w:tc>
        <w:tc>
          <w:tcPr>
            <w:tcW w:w="1170" w:type="dxa"/>
            <w:vAlign w:val="center"/>
          </w:tcPr>
          <w:p w14:paraId="0CEAED09" w14:textId="77777777" w:rsidR="00C573A9" w:rsidRDefault="00C573A9" w:rsidP="007112F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</w:p>
        </w:tc>
        <w:tc>
          <w:tcPr>
            <w:tcW w:w="1440" w:type="dxa"/>
            <w:vAlign w:val="center"/>
          </w:tcPr>
          <w:p w14:paraId="2B9433C2" w14:textId="77777777" w:rsidR="00C573A9" w:rsidRPr="00D90024" w:rsidRDefault="00C573A9" w:rsidP="007112F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i w:val="0"/>
                <w:iCs w:val="0"/>
                <w:rtl/>
              </w:rPr>
            </w:pPr>
            <w:r w:rsidRPr="00D90024">
              <w:rPr>
                <w:rFonts w:ascii="David" w:hAnsi="David" w:cs="David" w:hint="cs"/>
                <w:b/>
                <w:bCs/>
                <w:i w:val="0"/>
                <w:iCs w:val="0"/>
                <w:rtl/>
              </w:rPr>
              <w:t>ממוצע אישי</w:t>
            </w:r>
          </w:p>
          <w:p w14:paraId="6F9269DF" w14:textId="77777777" w:rsidR="00C573A9" w:rsidRPr="00D90024" w:rsidRDefault="00C573A9" w:rsidP="007112F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i w:val="0"/>
                <w:iCs w:val="0"/>
                <w:rtl/>
              </w:rPr>
            </w:pPr>
            <w:r w:rsidRPr="00D90024">
              <w:rPr>
                <w:rFonts w:ascii="David" w:hAnsi="David" w:cs="David" w:hint="cs"/>
                <w:i w:val="0"/>
                <w:iCs w:val="0"/>
                <w:rtl/>
              </w:rPr>
              <w:t>סמסטר קודם</w:t>
            </w:r>
          </w:p>
        </w:tc>
        <w:tc>
          <w:tcPr>
            <w:tcW w:w="1325" w:type="dxa"/>
            <w:vAlign w:val="center"/>
          </w:tcPr>
          <w:p w14:paraId="5EF48C64" w14:textId="77777777" w:rsidR="00C573A9" w:rsidRPr="00D90024" w:rsidRDefault="00C573A9" w:rsidP="007112F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i w:val="0"/>
                <w:iCs w:val="0"/>
                <w:rtl/>
              </w:rPr>
            </w:pPr>
            <w:r w:rsidRPr="00D90024">
              <w:rPr>
                <w:rFonts w:ascii="David" w:hAnsi="David" w:cs="David" w:hint="cs"/>
                <w:b/>
                <w:bCs/>
                <w:i w:val="0"/>
                <w:iCs w:val="0"/>
                <w:rtl/>
              </w:rPr>
              <w:t>ממוצע אישי</w:t>
            </w:r>
          </w:p>
        </w:tc>
        <w:tc>
          <w:tcPr>
            <w:tcW w:w="1288" w:type="dxa"/>
            <w:vAlign w:val="center"/>
          </w:tcPr>
          <w:p w14:paraId="66BAC63F" w14:textId="77777777" w:rsidR="00C573A9" w:rsidRPr="00D90024" w:rsidRDefault="00C573A9" w:rsidP="007112F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i w:val="0"/>
                <w:iCs w:val="0"/>
                <w:rtl/>
              </w:rPr>
            </w:pPr>
            <w:r w:rsidRPr="00D90024">
              <w:rPr>
                <w:rFonts w:ascii="David" w:hAnsi="David" w:cs="David" w:hint="cs"/>
                <w:b/>
                <w:bCs/>
                <w:i w:val="0"/>
                <w:iCs w:val="0"/>
                <w:rtl/>
              </w:rPr>
              <w:t>פיזור</w:t>
            </w:r>
          </w:p>
        </w:tc>
        <w:tc>
          <w:tcPr>
            <w:tcW w:w="1620" w:type="dxa"/>
            <w:vAlign w:val="center"/>
          </w:tcPr>
          <w:p w14:paraId="26544AA3" w14:textId="77777777" w:rsidR="00C573A9" w:rsidRPr="00D90024" w:rsidRDefault="00C573A9" w:rsidP="007112F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i w:val="0"/>
                <w:iCs w:val="0"/>
                <w:rtl/>
              </w:rPr>
            </w:pPr>
            <w:r w:rsidRPr="00D90024">
              <w:rPr>
                <w:rFonts w:ascii="David" w:hAnsi="David" w:cs="David" w:hint="cs"/>
                <w:b/>
                <w:bCs/>
                <w:i w:val="0"/>
                <w:iCs w:val="0"/>
                <w:rtl/>
              </w:rPr>
              <w:t>ממוצע מחזורי</w:t>
            </w:r>
          </w:p>
        </w:tc>
        <w:tc>
          <w:tcPr>
            <w:tcW w:w="988" w:type="dxa"/>
            <w:vAlign w:val="center"/>
          </w:tcPr>
          <w:p w14:paraId="0AC00A56" w14:textId="77777777" w:rsidR="00C573A9" w:rsidRPr="00D90024" w:rsidRDefault="00C573A9" w:rsidP="007112F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i w:val="0"/>
                <w:iCs w:val="0"/>
                <w:rtl/>
              </w:rPr>
            </w:pPr>
            <w:r w:rsidRPr="00D90024">
              <w:rPr>
                <w:rFonts w:ascii="David" w:hAnsi="David" w:cs="David" w:hint="cs"/>
                <w:b/>
                <w:bCs/>
                <w:i w:val="0"/>
                <w:iCs w:val="0"/>
                <w:rtl/>
              </w:rPr>
              <w:t>טווח הערכות</w:t>
            </w:r>
          </w:p>
        </w:tc>
      </w:tr>
      <w:tr w:rsidR="00996F52" w14:paraId="437A254C" w14:textId="77777777" w:rsidTr="00FF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  <w:tcBorders>
              <w:top w:val="single" w:sz="4" w:space="0" w:color="7F7F7F" w:themeColor="text1" w:themeTint="80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6FB087B1" w14:textId="77777777" w:rsidR="00996F52" w:rsidRPr="00DB361A" w:rsidRDefault="00996F52" w:rsidP="00996F52">
            <w:pPr>
              <w:spacing w:after="240"/>
              <w:jc w:val="center"/>
              <w:rPr>
                <w:rFonts w:ascii="David" w:hAnsi="David" w:cs="David"/>
                <w:b/>
                <w:bCs/>
                <w:rtl/>
              </w:rPr>
            </w:pPr>
          </w:p>
        </w:tc>
        <w:tc>
          <w:tcPr>
            <w:tcW w:w="1170" w:type="dxa"/>
            <w:tcBorders>
              <w:top w:val="single" w:sz="4" w:space="0" w:color="7F7F7F" w:themeColor="text1" w:themeTint="80"/>
              <w:left w:val="single" w:sz="4" w:space="0" w:color="auto"/>
            </w:tcBorders>
            <w:vAlign w:val="center"/>
          </w:tcPr>
          <w:p w14:paraId="625285BD" w14:textId="77777777" w:rsidR="00996F52" w:rsidRPr="00DB361A" w:rsidRDefault="00996F52" w:rsidP="00996F52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rtl/>
              </w:rPr>
            </w:pPr>
            <w:r w:rsidRPr="00DB361A">
              <w:rPr>
                <w:rFonts w:ascii="David" w:hAnsi="David" w:cs="David" w:hint="cs"/>
                <w:b/>
                <w:bCs/>
                <w:rtl/>
              </w:rPr>
              <w:t>מידת היכרות</w:t>
            </w:r>
          </w:p>
        </w:tc>
        <w:tc>
          <w:tcPr>
            <w:tcW w:w="1440" w:type="dxa"/>
            <w:vAlign w:val="center"/>
          </w:tcPr>
          <w:p w14:paraId="12E187FE" w14:textId="431C9D76" w:rsidR="00996F52" w:rsidRPr="00D96DB4" w:rsidRDefault="009E1488" w:rsidP="00996F52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996F52">
              <w:rPr>
                <w:rFonts w:ascii="David" w:hAnsi="David" w:cs="David"/>
              </w:rPr>
              <w:t xml:space="preserve">old </w:t>
            </w:r>
            <w:r w:rsidR="00996F52" w:rsidRPr="00B05AA7">
              <w:rPr>
                <w:rFonts w:ascii="David" w:hAnsi="David" w:cs="David"/>
              </w:rPr>
              <w:t>knowing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325" w:type="dxa"/>
            <w:vAlign w:val="center"/>
          </w:tcPr>
          <w:p w14:paraId="712AD710" w14:textId="745F00F0" w:rsidR="00996F52" w:rsidRPr="00D96DB4" w:rsidRDefault="009E1488" w:rsidP="00996F52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996F52">
              <w:rPr>
                <w:rFonts w:ascii="David" w:hAnsi="David" w:cs="David"/>
              </w:rPr>
              <w:t xml:space="preserve">new </w:t>
            </w:r>
            <w:r w:rsidR="00996F52" w:rsidRPr="00B05AA7">
              <w:rPr>
                <w:rFonts w:ascii="David" w:hAnsi="David" w:cs="David"/>
              </w:rPr>
              <w:t>knowing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288" w:type="dxa"/>
            <w:vAlign w:val="center"/>
          </w:tcPr>
          <w:p w14:paraId="13897F12" w14:textId="3F40EA71" w:rsidR="00996F52" w:rsidRPr="00D96DB4" w:rsidRDefault="009E1488" w:rsidP="00996F52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996F52">
              <w:rPr>
                <w:rFonts w:ascii="David" w:hAnsi="David" w:cs="David"/>
              </w:rPr>
              <w:t xml:space="preserve">std </w:t>
            </w:r>
            <w:r w:rsidR="00996F52" w:rsidRPr="00B05AA7">
              <w:rPr>
                <w:rFonts w:ascii="David" w:hAnsi="David" w:cs="David"/>
              </w:rPr>
              <w:t>knowing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620" w:type="dxa"/>
            <w:vAlign w:val="center"/>
          </w:tcPr>
          <w:p w14:paraId="1CDC8B91" w14:textId="0CC3A601" w:rsidR="00996F52" w:rsidRPr="00D96DB4" w:rsidRDefault="009E1488" w:rsidP="00996F52">
            <w:pPr>
              <w:bidi w:val="0"/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{</w:t>
            </w:r>
            <w:r w:rsidR="00996F52">
              <w:rPr>
                <w:rFonts w:ascii="David" w:hAnsi="David" w:cs="David"/>
              </w:rPr>
              <w:t xml:space="preserve">total </w:t>
            </w:r>
            <w:r w:rsidR="00996F52" w:rsidRPr="00B05AA7">
              <w:rPr>
                <w:rFonts w:ascii="David" w:hAnsi="David" w:cs="David"/>
              </w:rPr>
              <w:t>knowing</w:t>
            </w:r>
            <w:r>
              <w:rPr>
                <w:rFonts w:ascii="David" w:hAnsi="David" w:cs="David"/>
              </w:rPr>
              <w:t>}</w:t>
            </w:r>
          </w:p>
        </w:tc>
        <w:tc>
          <w:tcPr>
            <w:tcW w:w="988" w:type="dxa"/>
            <w:vAlign w:val="center"/>
          </w:tcPr>
          <w:p w14:paraId="53E2EBBA" w14:textId="297B264B" w:rsidR="00996F52" w:rsidRPr="00D96DB4" w:rsidRDefault="009E1488" w:rsidP="00996F52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996F52">
              <w:rPr>
                <w:rFonts w:ascii="David" w:hAnsi="David" w:cs="David"/>
              </w:rPr>
              <w:t xml:space="preserve">range </w:t>
            </w:r>
            <w:r w:rsidR="00996F52" w:rsidRPr="00B05AA7">
              <w:rPr>
                <w:rFonts w:ascii="David" w:hAnsi="David" w:cs="David"/>
              </w:rPr>
              <w:t>knowing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  <w:tr w:rsidR="00C573A9" w14:paraId="562CE251" w14:textId="77777777" w:rsidTr="005E28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F5AF93" w14:textId="77777777" w:rsidR="00C573A9" w:rsidRPr="00D90024" w:rsidRDefault="00C573A9" w:rsidP="007112FC">
            <w:pPr>
              <w:spacing w:after="240"/>
              <w:jc w:val="center"/>
              <w:rPr>
                <w:rFonts w:ascii="David" w:hAnsi="David" w:cs="David"/>
                <w:b/>
                <w:bCs/>
                <w:i w:val="0"/>
                <w:iCs w:val="0"/>
                <w:rtl/>
              </w:rPr>
            </w:pPr>
          </w:p>
          <w:p w14:paraId="4F5D6182" w14:textId="77777777" w:rsidR="00C573A9" w:rsidRPr="00D90024" w:rsidRDefault="00C573A9" w:rsidP="007112FC">
            <w:pPr>
              <w:spacing w:after="240"/>
              <w:jc w:val="center"/>
              <w:rPr>
                <w:rFonts w:ascii="David" w:hAnsi="David" w:cs="David"/>
                <w:b/>
                <w:bCs/>
                <w:i w:val="0"/>
                <w:iCs w:val="0"/>
                <w:rtl/>
              </w:rPr>
            </w:pPr>
          </w:p>
          <w:p w14:paraId="4C72A087" w14:textId="77777777" w:rsidR="00C573A9" w:rsidRPr="00D90024" w:rsidRDefault="00C573A9" w:rsidP="007112FC">
            <w:pPr>
              <w:spacing w:after="240" w:line="276" w:lineRule="auto"/>
              <w:jc w:val="center"/>
              <w:rPr>
                <w:rFonts w:ascii="David" w:hAnsi="David" w:cs="David"/>
                <w:b/>
                <w:bCs/>
                <w:i w:val="0"/>
                <w:iCs w:val="0"/>
                <w:rtl/>
              </w:rPr>
            </w:pPr>
            <w:r w:rsidRPr="00D90024">
              <w:rPr>
                <w:rFonts w:ascii="David" w:hAnsi="David" w:cs="David" w:hint="cs"/>
                <w:b/>
                <w:bCs/>
                <w:i w:val="0"/>
                <w:iCs w:val="0"/>
                <w:sz w:val="28"/>
                <w:szCs w:val="28"/>
                <w:rtl/>
              </w:rPr>
              <w:t>מנהיגות</w:t>
            </w:r>
          </w:p>
        </w:tc>
        <w:tc>
          <w:tcPr>
            <w:tcW w:w="1170" w:type="dxa"/>
            <w:vAlign w:val="center"/>
          </w:tcPr>
          <w:p w14:paraId="64852EE3" w14:textId="77777777" w:rsidR="00C573A9" w:rsidRPr="00DB361A" w:rsidRDefault="00C573A9" w:rsidP="007112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/>
                <w:bCs/>
              </w:rPr>
            </w:pPr>
            <w:r w:rsidRPr="00DB361A">
              <w:rPr>
                <w:rFonts w:ascii="David" w:hAnsi="David" w:cs="David" w:hint="cs"/>
                <w:b/>
                <w:bCs/>
                <w:rtl/>
              </w:rPr>
              <w:t xml:space="preserve">יכולות תוך אישיות </w:t>
            </w:r>
            <w:r w:rsidRPr="00DB361A">
              <w:rPr>
                <w:rFonts w:ascii="David" w:hAnsi="David" w:cs="David"/>
                <w:b/>
                <w:bCs/>
              </w:rPr>
              <w:t>(N=21)</w:t>
            </w:r>
          </w:p>
        </w:tc>
        <w:tc>
          <w:tcPr>
            <w:tcW w:w="1440" w:type="dxa"/>
            <w:vAlign w:val="center"/>
          </w:tcPr>
          <w:p w14:paraId="64649E1E" w14:textId="5CBA1182" w:rsidR="00C573A9" w:rsidRPr="00D96DB4" w:rsidRDefault="009E1488" w:rsidP="007112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C573A9">
              <w:rPr>
                <w:rFonts w:ascii="David" w:hAnsi="David" w:cs="David"/>
              </w:rPr>
              <w:t xml:space="preserve">old </w:t>
            </w:r>
            <w:r w:rsidR="00C573A9" w:rsidRPr="00C573A9">
              <w:rPr>
                <w:rFonts w:ascii="David" w:hAnsi="David" w:cs="David"/>
              </w:rPr>
              <w:t>intrapersonal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325" w:type="dxa"/>
            <w:vAlign w:val="center"/>
          </w:tcPr>
          <w:p w14:paraId="0312D512" w14:textId="20160092" w:rsidR="00C573A9" w:rsidRPr="00D96DB4" w:rsidRDefault="009E1488" w:rsidP="007112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B05AA7">
              <w:rPr>
                <w:rFonts w:ascii="David" w:hAnsi="David" w:cs="David"/>
              </w:rPr>
              <w:t xml:space="preserve">new </w:t>
            </w:r>
            <w:r w:rsidR="00B05AA7" w:rsidRPr="00C573A9">
              <w:rPr>
                <w:rFonts w:ascii="David" w:hAnsi="David" w:cs="David"/>
              </w:rPr>
              <w:t>intrapersonal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288" w:type="dxa"/>
            <w:vAlign w:val="center"/>
          </w:tcPr>
          <w:p w14:paraId="0484C3CC" w14:textId="0BAE726F" w:rsidR="00C573A9" w:rsidRPr="00D96DB4" w:rsidRDefault="009E1488" w:rsidP="007112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B05AA7">
              <w:rPr>
                <w:rFonts w:ascii="David" w:hAnsi="David" w:cs="David"/>
              </w:rPr>
              <w:t xml:space="preserve">std </w:t>
            </w:r>
            <w:r w:rsidR="00B05AA7" w:rsidRPr="00C573A9">
              <w:rPr>
                <w:rFonts w:ascii="David" w:hAnsi="David" w:cs="David"/>
              </w:rPr>
              <w:t>intrapersonal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620" w:type="dxa"/>
            <w:vAlign w:val="center"/>
          </w:tcPr>
          <w:p w14:paraId="74581BAF" w14:textId="5433E5E7" w:rsidR="00C573A9" w:rsidRPr="00D96DB4" w:rsidRDefault="009E1488" w:rsidP="007112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B05AA7">
              <w:rPr>
                <w:rFonts w:ascii="David" w:hAnsi="David" w:cs="David"/>
              </w:rPr>
              <w:t xml:space="preserve">total </w:t>
            </w:r>
            <w:r w:rsidR="00B05AA7" w:rsidRPr="00C573A9">
              <w:rPr>
                <w:rFonts w:ascii="David" w:hAnsi="David" w:cs="David"/>
              </w:rPr>
              <w:t>intrapersonal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988" w:type="dxa"/>
            <w:vAlign w:val="center"/>
          </w:tcPr>
          <w:p w14:paraId="732B10B5" w14:textId="4EB9ADF5" w:rsidR="00C573A9" w:rsidRPr="00D96DB4" w:rsidRDefault="009E1488" w:rsidP="007112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996F52">
              <w:rPr>
                <w:rFonts w:ascii="David" w:hAnsi="David" w:cs="David"/>
              </w:rPr>
              <w:t xml:space="preserve">range </w:t>
            </w:r>
            <w:r w:rsidR="00996F52" w:rsidRPr="00C573A9">
              <w:rPr>
                <w:rFonts w:ascii="David" w:hAnsi="David" w:cs="David"/>
              </w:rPr>
              <w:t>intrapersonal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  <w:tr w:rsidR="00313C77" w14:paraId="218E5F19" w14:textId="77777777" w:rsidTr="005E28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F3334B" w14:textId="77777777" w:rsidR="00313C77" w:rsidRPr="00DB361A" w:rsidRDefault="00313C77" w:rsidP="00313C77">
            <w:pPr>
              <w:spacing w:after="240"/>
              <w:jc w:val="center"/>
              <w:rPr>
                <w:rFonts w:ascii="David" w:hAnsi="David" w:cs="David"/>
                <w:b/>
                <w:bCs/>
                <w:rtl/>
              </w:rPr>
            </w:pPr>
          </w:p>
        </w:tc>
        <w:tc>
          <w:tcPr>
            <w:tcW w:w="1170" w:type="dxa"/>
            <w:vAlign w:val="center"/>
          </w:tcPr>
          <w:p w14:paraId="17036D03" w14:textId="77777777" w:rsidR="00313C77" w:rsidRPr="00DB361A" w:rsidRDefault="00313C77" w:rsidP="00313C77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rtl/>
              </w:rPr>
            </w:pPr>
            <w:r w:rsidRPr="00DB361A">
              <w:rPr>
                <w:rFonts w:ascii="David" w:hAnsi="David" w:cs="David" w:hint="cs"/>
                <w:b/>
                <w:bCs/>
                <w:rtl/>
              </w:rPr>
              <w:t xml:space="preserve">תפקוד בחברה </w:t>
            </w:r>
            <w:r w:rsidRPr="00DB361A">
              <w:rPr>
                <w:rFonts w:ascii="David" w:hAnsi="David" w:cs="David"/>
                <w:b/>
                <w:bCs/>
              </w:rPr>
              <w:t>(N=21)</w:t>
            </w:r>
          </w:p>
        </w:tc>
        <w:tc>
          <w:tcPr>
            <w:tcW w:w="1440" w:type="dxa"/>
            <w:vAlign w:val="center"/>
          </w:tcPr>
          <w:p w14:paraId="7979B85F" w14:textId="51E4B48D" w:rsidR="00313C77" w:rsidRPr="00D96DB4" w:rsidRDefault="009E1488" w:rsidP="00313C77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old </w:t>
            </w:r>
            <w:r w:rsidR="00313C77" w:rsidRPr="00B05AA7">
              <w:rPr>
                <w:rFonts w:ascii="David" w:hAnsi="David" w:cs="David"/>
              </w:rPr>
              <w:t>functioning in society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325" w:type="dxa"/>
            <w:vAlign w:val="center"/>
          </w:tcPr>
          <w:p w14:paraId="4DA2FBC3" w14:textId="72A5FFEA" w:rsidR="00313C77" w:rsidRPr="00D96DB4" w:rsidRDefault="009E1488" w:rsidP="00313C77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new </w:t>
            </w:r>
            <w:r w:rsidR="00313C77" w:rsidRPr="00B05AA7">
              <w:rPr>
                <w:rFonts w:ascii="David" w:hAnsi="David" w:cs="David"/>
              </w:rPr>
              <w:t>functioning in society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288" w:type="dxa"/>
            <w:vAlign w:val="center"/>
          </w:tcPr>
          <w:p w14:paraId="00A14D5F" w14:textId="6DC96E78" w:rsidR="00313C77" w:rsidRPr="00D96DB4" w:rsidRDefault="009E1488" w:rsidP="00313C77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std </w:t>
            </w:r>
            <w:r w:rsidR="00313C77" w:rsidRPr="00B05AA7">
              <w:rPr>
                <w:rFonts w:ascii="David" w:hAnsi="David" w:cs="David"/>
              </w:rPr>
              <w:t>functioning in society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620" w:type="dxa"/>
            <w:vAlign w:val="center"/>
          </w:tcPr>
          <w:p w14:paraId="4721EDB5" w14:textId="082626CA" w:rsidR="00313C77" w:rsidRPr="00D96DB4" w:rsidRDefault="009E1488" w:rsidP="00313C77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total </w:t>
            </w:r>
            <w:r w:rsidR="00313C77" w:rsidRPr="00B05AA7">
              <w:rPr>
                <w:rFonts w:ascii="David" w:hAnsi="David" w:cs="David"/>
              </w:rPr>
              <w:t>functioning in society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988" w:type="dxa"/>
            <w:vAlign w:val="center"/>
          </w:tcPr>
          <w:p w14:paraId="7BA91B6F" w14:textId="47843619" w:rsidR="00313C77" w:rsidRPr="00D96DB4" w:rsidRDefault="009E1488" w:rsidP="00313C77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range </w:t>
            </w:r>
            <w:r w:rsidR="00313C77" w:rsidRPr="00B05AA7">
              <w:rPr>
                <w:rFonts w:ascii="David" w:hAnsi="David" w:cs="David"/>
              </w:rPr>
              <w:t>functioning in society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  <w:tr w:rsidR="00313C77" w14:paraId="71C24D21" w14:textId="77777777" w:rsidTr="005E28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E2F99A" w14:textId="77777777" w:rsidR="00313C77" w:rsidRPr="00DB361A" w:rsidRDefault="00313C77" w:rsidP="00313C77">
            <w:pPr>
              <w:spacing w:after="240"/>
              <w:jc w:val="center"/>
              <w:rPr>
                <w:rFonts w:ascii="David" w:hAnsi="David" w:cs="David"/>
                <w:b/>
                <w:bCs/>
                <w:rtl/>
              </w:rPr>
            </w:pPr>
          </w:p>
        </w:tc>
        <w:tc>
          <w:tcPr>
            <w:tcW w:w="1170" w:type="dxa"/>
            <w:vAlign w:val="center"/>
          </w:tcPr>
          <w:p w14:paraId="378E79A3" w14:textId="77777777" w:rsidR="00313C77" w:rsidRPr="00DB361A" w:rsidRDefault="00313C77" w:rsidP="00313C77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rtl/>
              </w:rPr>
            </w:pPr>
            <w:r w:rsidRPr="00DB361A">
              <w:rPr>
                <w:rFonts w:ascii="David" w:hAnsi="David" w:cs="David" w:hint="cs"/>
                <w:b/>
                <w:bCs/>
                <w:rtl/>
              </w:rPr>
              <w:t xml:space="preserve">הובלה </w:t>
            </w:r>
            <w:r w:rsidRPr="00DB361A">
              <w:rPr>
                <w:rFonts w:ascii="David" w:hAnsi="David" w:cs="David"/>
                <w:b/>
                <w:bCs/>
              </w:rPr>
              <w:t>(N=21)</w:t>
            </w:r>
          </w:p>
        </w:tc>
        <w:tc>
          <w:tcPr>
            <w:tcW w:w="1440" w:type="dxa"/>
            <w:vAlign w:val="center"/>
          </w:tcPr>
          <w:p w14:paraId="6FDD433F" w14:textId="74682269" w:rsidR="00313C77" w:rsidRPr="00D96DB4" w:rsidRDefault="009E1488" w:rsidP="00313C77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old </w:t>
            </w:r>
            <w:r w:rsidR="00313C77" w:rsidRPr="00B05AA7">
              <w:rPr>
                <w:rFonts w:ascii="David" w:hAnsi="David" w:cs="David"/>
              </w:rPr>
              <w:t>leadership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325" w:type="dxa"/>
            <w:vAlign w:val="center"/>
          </w:tcPr>
          <w:p w14:paraId="1669AA58" w14:textId="5C7D4F98" w:rsidR="00313C77" w:rsidRPr="00D96DB4" w:rsidRDefault="009E1488" w:rsidP="00313C77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new </w:t>
            </w:r>
            <w:r w:rsidR="00313C77" w:rsidRPr="00B05AA7">
              <w:rPr>
                <w:rFonts w:ascii="David" w:hAnsi="David" w:cs="David"/>
              </w:rPr>
              <w:t>leadership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288" w:type="dxa"/>
            <w:vAlign w:val="center"/>
          </w:tcPr>
          <w:p w14:paraId="6EB8BF84" w14:textId="54B92851" w:rsidR="00313C77" w:rsidRPr="00D96DB4" w:rsidRDefault="009E1488" w:rsidP="00313C77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std </w:t>
            </w:r>
            <w:r w:rsidR="00313C77" w:rsidRPr="00B05AA7">
              <w:rPr>
                <w:rFonts w:ascii="David" w:hAnsi="David" w:cs="David"/>
              </w:rPr>
              <w:t>leadership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620" w:type="dxa"/>
            <w:vAlign w:val="center"/>
          </w:tcPr>
          <w:p w14:paraId="40982B15" w14:textId="3AA99BF8" w:rsidR="00313C77" w:rsidRPr="00D96DB4" w:rsidRDefault="009E1488" w:rsidP="00313C77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total </w:t>
            </w:r>
            <w:r w:rsidR="00313C77" w:rsidRPr="00B05AA7">
              <w:rPr>
                <w:rFonts w:ascii="David" w:hAnsi="David" w:cs="David"/>
              </w:rPr>
              <w:t>leadership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988" w:type="dxa"/>
            <w:vAlign w:val="center"/>
          </w:tcPr>
          <w:p w14:paraId="28B98F7C" w14:textId="51C9AAA1" w:rsidR="00313C77" w:rsidRPr="00D96DB4" w:rsidRDefault="009E1488" w:rsidP="00313C77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range </w:t>
            </w:r>
            <w:r w:rsidR="00313C77" w:rsidRPr="00B05AA7">
              <w:rPr>
                <w:rFonts w:ascii="David" w:hAnsi="David" w:cs="David"/>
              </w:rPr>
              <w:t>leadership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  <w:tr w:rsidR="00313C77" w14:paraId="52FBF628" w14:textId="77777777" w:rsidTr="005E28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  <w:vMerge w:val="restart"/>
            <w:tcBorders>
              <w:top w:val="single" w:sz="4" w:space="0" w:color="auto"/>
            </w:tcBorders>
            <w:vAlign w:val="center"/>
          </w:tcPr>
          <w:p w14:paraId="4615D6F6" w14:textId="77777777" w:rsidR="00313C77" w:rsidRDefault="00313C77" w:rsidP="00313C77">
            <w:pPr>
              <w:spacing w:after="240"/>
              <w:jc w:val="center"/>
              <w:rPr>
                <w:rFonts w:ascii="David" w:hAnsi="David" w:cs="David"/>
                <w:b/>
                <w:bCs/>
                <w:rtl/>
              </w:rPr>
            </w:pPr>
          </w:p>
          <w:p w14:paraId="4EE46B77" w14:textId="77777777" w:rsidR="00313C77" w:rsidRPr="004B3FD1" w:rsidRDefault="00313C77" w:rsidP="00313C77">
            <w:pPr>
              <w:spacing w:after="240"/>
              <w:jc w:val="center"/>
              <w:rPr>
                <w:rFonts w:ascii="David" w:hAnsi="David" w:cs="David"/>
                <w:b/>
                <w:bCs/>
                <w:i w:val="0"/>
                <w:iCs w:val="0"/>
                <w:rtl/>
              </w:rPr>
            </w:pPr>
            <w:r w:rsidRPr="004B3FD1">
              <w:rPr>
                <w:rFonts w:ascii="David" w:hAnsi="David" w:cs="David" w:hint="cs"/>
                <w:b/>
                <w:bCs/>
                <w:i w:val="0"/>
                <w:iCs w:val="0"/>
                <w:sz w:val="28"/>
                <w:szCs w:val="28"/>
                <w:rtl/>
              </w:rPr>
              <w:t>מקצועיות</w:t>
            </w:r>
          </w:p>
        </w:tc>
        <w:tc>
          <w:tcPr>
            <w:tcW w:w="1170" w:type="dxa"/>
            <w:vAlign w:val="center"/>
          </w:tcPr>
          <w:p w14:paraId="2BFB94BD" w14:textId="77777777" w:rsidR="00313C77" w:rsidRPr="00DB361A" w:rsidRDefault="00313C77" w:rsidP="00313C77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rtl/>
              </w:rPr>
            </w:pPr>
            <w:r w:rsidRPr="00DB361A">
              <w:rPr>
                <w:rFonts w:ascii="David" w:hAnsi="David" w:cs="David" w:hint="cs"/>
                <w:b/>
                <w:bCs/>
                <w:rtl/>
              </w:rPr>
              <w:t xml:space="preserve">ניהול והתנהלות </w:t>
            </w:r>
            <w:r w:rsidRPr="00DB361A">
              <w:rPr>
                <w:rFonts w:ascii="David" w:hAnsi="David" w:cs="David"/>
                <w:b/>
                <w:bCs/>
              </w:rPr>
              <w:t>(N=21)</w:t>
            </w:r>
          </w:p>
        </w:tc>
        <w:tc>
          <w:tcPr>
            <w:tcW w:w="1440" w:type="dxa"/>
            <w:vAlign w:val="center"/>
          </w:tcPr>
          <w:p w14:paraId="6D85EEB3" w14:textId="64969306" w:rsidR="00313C77" w:rsidRPr="00D96DB4" w:rsidRDefault="009E1488" w:rsidP="00313C77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old </w:t>
            </w:r>
            <w:r w:rsidR="00313C77" w:rsidRPr="00B05AA7">
              <w:rPr>
                <w:rFonts w:ascii="David" w:hAnsi="David" w:cs="David"/>
              </w:rPr>
              <w:t>conduct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325" w:type="dxa"/>
            <w:vAlign w:val="center"/>
          </w:tcPr>
          <w:p w14:paraId="46233347" w14:textId="4B6C5B11" w:rsidR="00313C77" w:rsidRPr="00D96DB4" w:rsidRDefault="009E1488" w:rsidP="00313C77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new </w:t>
            </w:r>
            <w:r w:rsidR="00313C77" w:rsidRPr="00B05AA7">
              <w:rPr>
                <w:rFonts w:ascii="David" w:hAnsi="David" w:cs="David"/>
              </w:rPr>
              <w:t>conduct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288" w:type="dxa"/>
            <w:vAlign w:val="center"/>
          </w:tcPr>
          <w:p w14:paraId="4F72F426" w14:textId="53F238CC" w:rsidR="00313C77" w:rsidRPr="00D96DB4" w:rsidRDefault="009E1488" w:rsidP="00313C77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std </w:t>
            </w:r>
            <w:r w:rsidR="00313C77" w:rsidRPr="00B05AA7">
              <w:rPr>
                <w:rFonts w:ascii="David" w:hAnsi="David" w:cs="David"/>
              </w:rPr>
              <w:t>conduct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620" w:type="dxa"/>
            <w:vAlign w:val="center"/>
          </w:tcPr>
          <w:p w14:paraId="080D28FB" w14:textId="7355F0CE" w:rsidR="00313C77" w:rsidRPr="00D96DB4" w:rsidRDefault="009E1488" w:rsidP="00313C77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total </w:t>
            </w:r>
            <w:r w:rsidR="00313C77" w:rsidRPr="00B05AA7">
              <w:rPr>
                <w:rFonts w:ascii="David" w:hAnsi="David" w:cs="David"/>
              </w:rPr>
              <w:t>conduct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988" w:type="dxa"/>
            <w:vAlign w:val="center"/>
          </w:tcPr>
          <w:p w14:paraId="7BE9CA1F" w14:textId="0B9F9CF4" w:rsidR="00313C77" w:rsidRPr="00D96DB4" w:rsidRDefault="009E1488" w:rsidP="00313C77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range </w:t>
            </w:r>
            <w:r w:rsidR="00313C77" w:rsidRPr="00B05AA7">
              <w:rPr>
                <w:rFonts w:ascii="David" w:hAnsi="David" w:cs="David"/>
              </w:rPr>
              <w:t>conduct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  <w:tr w:rsidR="00313C77" w14:paraId="51045A56" w14:textId="77777777" w:rsidTr="005E28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  <w:vMerge/>
            <w:vAlign w:val="center"/>
          </w:tcPr>
          <w:p w14:paraId="271F2FC7" w14:textId="77777777" w:rsidR="00313C77" w:rsidRPr="00DB361A" w:rsidRDefault="00313C77" w:rsidP="00313C77">
            <w:pPr>
              <w:spacing w:after="240"/>
              <w:jc w:val="center"/>
              <w:rPr>
                <w:rFonts w:ascii="David" w:hAnsi="David" w:cs="David"/>
                <w:b/>
                <w:bCs/>
                <w:rtl/>
              </w:rPr>
            </w:pPr>
          </w:p>
        </w:tc>
        <w:tc>
          <w:tcPr>
            <w:tcW w:w="1170" w:type="dxa"/>
            <w:vAlign w:val="center"/>
          </w:tcPr>
          <w:p w14:paraId="7278B790" w14:textId="77777777" w:rsidR="00313C77" w:rsidRPr="00DB361A" w:rsidRDefault="00313C77" w:rsidP="00313C77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rtl/>
              </w:rPr>
            </w:pPr>
            <w:r>
              <w:rPr>
                <w:rFonts w:ascii="David" w:hAnsi="David" w:cs="David" w:hint="cs"/>
                <w:b/>
                <w:bCs/>
                <w:rtl/>
              </w:rPr>
              <w:t>מדעי אקדמי</w:t>
            </w:r>
            <w:r w:rsidRPr="00DB361A">
              <w:rPr>
                <w:rFonts w:ascii="David" w:hAnsi="David" w:cs="David" w:hint="cs"/>
                <w:b/>
                <w:bCs/>
                <w:rtl/>
              </w:rPr>
              <w:t xml:space="preserve"> </w:t>
            </w:r>
            <w:r w:rsidRPr="00DB361A">
              <w:rPr>
                <w:rFonts w:ascii="David" w:hAnsi="David" w:cs="David"/>
                <w:b/>
                <w:bCs/>
              </w:rPr>
              <w:t>(N=21)</w:t>
            </w:r>
          </w:p>
        </w:tc>
        <w:tc>
          <w:tcPr>
            <w:tcW w:w="1440" w:type="dxa"/>
            <w:vAlign w:val="center"/>
          </w:tcPr>
          <w:p w14:paraId="1C26FA16" w14:textId="29E23A2A" w:rsidR="00313C77" w:rsidRPr="00D96DB4" w:rsidRDefault="009E1488" w:rsidP="00313C77">
            <w:pPr>
              <w:bidi w:val="0"/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</w:rPr>
              <w:t>{</w:t>
            </w:r>
            <w:r w:rsidR="00313C77">
              <w:rPr>
                <w:rFonts w:ascii="David" w:hAnsi="David" w:cs="David"/>
              </w:rPr>
              <w:t>old academy</w:t>
            </w:r>
            <w:r>
              <w:rPr>
                <w:rFonts w:ascii="David" w:hAnsi="David" w:cs="David"/>
              </w:rPr>
              <w:t>}</w:t>
            </w:r>
          </w:p>
        </w:tc>
        <w:tc>
          <w:tcPr>
            <w:tcW w:w="1325" w:type="dxa"/>
            <w:vAlign w:val="center"/>
          </w:tcPr>
          <w:p w14:paraId="1E54F1B1" w14:textId="70B06868" w:rsidR="00313C77" w:rsidRPr="00D96DB4" w:rsidRDefault="009E1488" w:rsidP="00313C77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new </w:t>
            </w:r>
            <w:r w:rsidR="00313C77" w:rsidRPr="00B05AA7">
              <w:rPr>
                <w:rFonts w:ascii="David" w:hAnsi="David" w:cs="David"/>
              </w:rPr>
              <w:t xml:space="preserve">academy 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288" w:type="dxa"/>
            <w:vAlign w:val="center"/>
          </w:tcPr>
          <w:p w14:paraId="3BC8C2A8" w14:textId="7E5BE7FD" w:rsidR="00313C77" w:rsidRPr="00D96DB4" w:rsidRDefault="009E1488" w:rsidP="00313C77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std </w:t>
            </w:r>
            <w:r w:rsidR="00313C77" w:rsidRPr="00B05AA7">
              <w:rPr>
                <w:rFonts w:ascii="David" w:hAnsi="David" w:cs="David"/>
              </w:rPr>
              <w:t xml:space="preserve">academy 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620" w:type="dxa"/>
            <w:vAlign w:val="center"/>
          </w:tcPr>
          <w:p w14:paraId="1FE07914" w14:textId="7230C02D" w:rsidR="00313C77" w:rsidRPr="00D96DB4" w:rsidRDefault="009E1488" w:rsidP="00313C77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total </w:t>
            </w:r>
            <w:r w:rsidR="00313C77" w:rsidRPr="00B05AA7">
              <w:rPr>
                <w:rFonts w:ascii="David" w:hAnsi="David" w:cs="David"/>
              </w:rPr>
              <w:t>academy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988" w:type="dxa"/>
            <w:vAlign w:val="center"/>
          </w:tcPr>
          <w:p w14:paraId="0191CA23" w14:textId="43807074" w:rsidR="00313C77" w:rsidRPr="00D96DB4" w:rsidRDefault="009E1488" w:rsidP="00313C77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313C77">
              <w:rPr>
                <w:rFonts w:ascii="David" w:hAnsi="David" w:cs="David"/>
              </w:rPr>
              <w:t xml:space="preserve">range </w:t>
            </w:r>
            <w:r w:rsidR="00313C77" w:rsidRPr="00B05AA7">
              <w:rPr>
                <w:rFonts w:ascii="David" w:hAnsi="David" w:cs="David"/>
              </w:rPr>
              <w:t>academy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  <w:tr w:rsidR="00623F35" w14:paraId="45C7E342" w14:textId="77777777" w:rsidTr="005E28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  <w:vMerge/>
            <w:vAlign w:val="center"/>
          </w:tcPr>
          <w:p w14:paraId="413EDA9A" w14:textId="77777777" w:rsidR="00623F35" w:rsidRPr="00DB361A" w:rsidRDefault="00623F35" w:rsidP="00623F35">
            <w:pPr>
              <w:spacing w:after="240"/>
              <w:jc w:val="center"/>
              <w:rPr>
                <w:rFonts w:ascii="David" w:hAnsi="David" w:cs="David"/>
                <w:b/>
                <w:bCs/>
                <w:rtl/>
              </w:rPr>
            </w:pPr>
          </w:p>
        </w:tc>
        <w:tc>
          <w:tcPr>
            <w:tcW w:w="1170" w:type="dxa"/>
            <w:vAlign w:val="center"/>
          </w:tcPr>
          <w:p w14:paraId="23551A05" w14:textId="138EA8A5" w:rsidR="00623F35" w:rsidRDefault="00623F35" w:rsidP="00623F35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rtl/>
              </w:rPr>
            </w:pPr>
            <w:r>
              <w:rPr>
                <w:rFonts w:ascii="David" w:hAnsi="David" w:cs="David" w:hint="cs"/>
                <w:b/>
                <w:bCs/>
                <w:rtl/>
              </w:rPr>
              <w:t>מדעי יישומי</w:t>
            </w:r>
            <w:r w:rsidRPr="00DB361A">
              <w:rPr>
                <w:rFonts w:ascii="David" w:hAnsi="David" w:cs="David" w:hint="cs"/>
                <w:b/>
                <w:bCs/>
                <w:rtl/>
              </w:rPr>
              <w:t xml:space="preserve"> </w:t>
            </w:r>
            <w:r w:rsidRPr="00DB361A">
              <w:rPr>
                <w:rFonts w:ascii="David" w:hAnsi="David" w:cs="David"/>
                <w:b/>
                <w:bCs/>
              </w:rPr>
              <w:t>(N=21)</w:t>
            </w:r>
          </w:p>
        </w:tc>
        <w:tc>
          <w:tcPr>
            <w:tcW w:w="1440" w:type="dxa"/>
            <w:vAlign w:val="center"/>
          </w:tcPr>
          <w:p w14:paraId="12D3F4A8" w14:textId="5349FB6F" w:rsidR="00623F35" w:rsidRDefault="009E1488" w:rsidP="00623F35">
            <w:pPr>
              <w:bidi w:val="0"/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</w:rPr>
            </w:pPr>
            <w:r>
              <w:rPr>
                <w:rFonts w:ascii="David" w:hAnsi="David" w:cs="David"/>
              </w:rPr>
              <w:t>{</w:t>
            </w:r>
            <w:r w:rsidR="00623F35">
              <w:rPr>
                <w:rFonts w:ascii="David" w:hAnsi="David" w:cs="David"/>
              </w:rPr>
              <w:t xml:space="preserve">old </w:t>
            </w:r>
            <w:r w:rsidR="00623F35" w:rsidRPr="00623F35">
              <w:rPr>
                <w:rFonts w:ascii="David" w:hAnsi="David" w:cs="David"/>
              </w:rPr>
              <w:t>applicative knowledge</w:t>
            </w:r>
            <w:r>
              <w:rPr>
                <w:rFonts w:ascii="David" w:hAnsi="David" w:cs="David"/>
              </w:rPr>
              <w:t>}</w:t>
            </w:r>
          </w:p>
        </w:tc>
        <w:tc>
          <w:tcPr>
            <w:tcW w:w="1325" w:type="dxa"/>
            <w:vAlign w:val="center"/>
          </w:tcPr>
          <w:p w14:paraId="685D8567" w14:textId="1F200A37" w:rsidR="00623F35" w:rsidRDefault="009E1488" w:rsidP="00623F35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623F35">
              <w:rPr>
                <w:rFonts w:ascii="David" w:hAnsi="David" w:cs="David"/>
              </w:rPr>
              <w:t xml:space="preserve">new </w:t>
            </w:r>
            <w:r w:rsidR="00623F35" w:rsidRPr="00623F35">
              <w:rPr>
                <w:rFonts w:ascii="David" w:hAnsi="David" w:cs="David"/>
              </w:rPr>
              <w:t>applicative knowledge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288" w:type="dxa"/>
            <w:vAlign w:val="center"/>
          </w:tcPr>
          <w:p w14:paraId="66D3BF58" w14:textId="1C994F34" w:rsidR="00623F35" w:rsidRDefault="009E1488" w:rsidP="00623F35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623F35">
              <w:rPr>
                <w:rFonts w:ascii="David" w:hAnsi="David" w:cs="David"/>
              </w:rPr>
              <w:t xml:space="preserve">std </w:t>
            </w:r>
            <w:r w:rsidR="00623F35" w:rsidRPr="00623F35">
              <w:rPr>
                <w:rFonts w:ascii="David" w:hAnsi="David" w:cs="David"/>
              </w:rPr>
              <w:t>applicative knowledge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620" w:type="dxa"/>
            <w:vAlign w:val="center"/>
          </w:tcPr>
          <w:p w14:paraId="646087A1" w14:textId="11461113" w:rsidR="00623F35" w:rsidRDefault="009E1488" w:rsidP="00623F35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623F35">
              <w:rPr>
                <w:rFonts w:ascii="David" w:hAnsi="David" w:cs="David"/>
              </w:rPr>
              <w:t xml:space="preserve">total </w:t>
            </w:r>
            <w:r w:rsidR="00623F35" w:rsidRPr="00623F35">
              <w:rPr>
                <w:rFonts w:ascii="David" w:hAnsi="David" w:cs="David"/>
              </w:rPr>
              <w:t>applicative knowledge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988" w:type="dxa"/>
            <w:vAlign w:val="center"/>
          </w:tcPr>
          <w:p w14:paraId="66402492" w14:textId="375EB851" w:rsidR="00623F35" w:rsidRDefault="009E1488" w:rsidP="00623F35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623F35">
              <w:rPr>
                <w:rFonts w:ascii="David" w:hAnsi="David" w:cs="David"/>
              </w:rPr>
              <w:t xml:space="preserve">range </w:t>
            </w:r>
            <w:r w:rsidR="00623F35" w:rsidRPr="00623F35">
              <w:rPr>
                <w:rFonts w:ascii="David" w:hAnsi="David" w:cs="David"/>
              </w:rPr>
              <w:t>applicative knowledge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  <w:tr w:rsidR="00623F35" w14:paraId="19FE824C" w14:textId="77777777" w:rsidTr="005E28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  <w:vMerge/>
            <w:vAlign w:val="center"/>
          </w:tcPr>
          <w:p w14:paraId="2F0A62DF" w14:textId="77777777" w:rsidR="00623F35" w:rsidRPr="00DB361A" w:rsidRDefault="00623F35" w:rsidP="00623F35">
            <w:pPr>
              <w:spacing w:after="240"/>
              <w:jc w:val="center"/>
              <w:rPr>
                <w:rFonts w:ascii="David" w:hAnsi="David" w:cs="David"/>
                <w:b/>
                <w:bCs/>
                <w:rtl/>
              </w:rPr>
            </w:pPr>
          </w:p>
        </w:tc>
        <w:tc>
          <w:tcPr>
            <w:tcW w:w="1170" w:type="dxa"/>
            <w:vAlign w:val="center"/>
          </w:tcPr>
          <w:p w14:paraId="3C7FCAD8" w14:textId="77777777" w:rsidR="00623F35" w:rsidRPr="00DB361A" w:rsidRDefault="00623F35" w:rsidP="00623F35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rtl/>
              </w:rPr>
            </w:pPr>
            <w:r>
              <w:rPr>
                <w:rFonts w:ascii="David" w:hAnsi="David" w:cs="David" w:hint="cs"/>
                <w:b/>
                <w:bCs/>
                <w:rtl/>
              </w:rPr>
              <w:t>בטחוני</w:t>
            </w:r>
            <w:r w:rsidRPr="00DB361A">
              <w:rPr>
                <w:rFonts w:ascii="David" w:hAnsi="David" w:cs="David" w:hint="cs"/>
                <w:b/>
                <w:bCs/>
                <w:rtl/>
              </w:rPr>
              <w:t xml:space="preserve"> </w:t>
            </w:r>
            <w:r w:rsidRPr="00DB361A">
              <w:rPr>
                <w:rFonts w:ascii="David" w:hAnsi="David" w:cs="David"/>
                <w:b/>
                <w:bCs/>
              </w:rPr>
              <w:t>(N=21)</w:t>
            </w:r>
          </w:p>
        </w:tc>
        <w:tc>
          <w:tcPr>
            <w:tcW w:w="1440" w:type="dxa"/>
            <w:vAlign w:val="center"/>
          </w:tcPr>
          <w:p w14:paraId="0D95A567" w14:textId="57C44550" w:rsidR="00623F35" w:rsidRPr="00D96DB4" w:rsidRDefault="009E1488" w:rsidP="00623F35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623F35">
              <w:rPr>
                <w:rFonts w:ascii="David" w:hAnsi="David" w:cs="David"/>
              </w:rPr>
              <w:t xml:space="preserve">old </w:t>
            </w:r>
            <w:r w:rsidR="00623F35" w:rsidRPr="00B05AA7">
              <w:rPr>
                <w:rFonts w:ascii="David" w:hAnsi="David" w:cs="David"/>
              </w:rPr>
              <w:t>security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325" w:type="dxa"/>
            <w:vAlign w:val="center"/>
          </w:tcPr>
          <w:p w14:paraId="40F7073B" w14:textId="7176D2E2" w:rsidR="00623F35" w:rsidRPr="00D96DB4" w:rsidRDefault="009E1488" w:rsidP="00623F35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623F35">
              <w:rPr>
                <w:rFonts w:ascii="David" w:hAnsi="David" w:cs="David"/>
              </w:rPr>
              <w:t xml:space="preserve">new </w:t>
            </w:r>
            <w:r w:rsidR="00623F35" w:rsidRPr="00B05AA7">
              <w:rPr>
                <w:rFonts w:ascii="David" w:hAnsi="David" w:cs="David"/>
              </w:rPr>
              <w:t>security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288" w:type="dxa"/>
            <w:vAlign w:val="center"/>
          </w:tcPr>
          <w:p w14:paraId="5FDD3FB8" w14:textId="6D76695C" w:rsidR="00623F35" w:rsidRPr="00D96DB4" w:rsidRDefault="009E1488" w:rsidP="00623F35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623F35">
              <w:rPr>
                <w:rFonts w:ascii="David" w:hAnsi="David" w:cs="David"/>
              </w:rPr>
              <w:t xml:space="preserve">std </w:t>
            </w:r>
            <w:r w:rsidR="00623F35" w:rsidRPr="00B05AA7">
              <w:rPr>
                <w:rFonts w:ascii="David" w:hAnsi="David" w:cs="David"/>
              </w:rPr>
              <w:t>security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620" w:type="dxa"/>
            <w:vAlign w:val="center"/>
          </w:tcPr>
          <w:p w14:paraId="45E25527" w14:textId="1F0E6616" w:rsidR="00623F35" w:rsidRPr="00D96DB4" w:rsidRDefault="009E1488" w:rsidP="00623F35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623F35">
              <w:rPr>
                <w:rFonts w:ascii="David" w:hAnsi="David" w:cs="David"/>
              </w:rPr>
              <w:t xml:space="preserve">total </w:t>
            </w:r>
            <w:r w:rsidR="00623F35" w:rsidRPr="00B05AA7">
              <w:rPr>
                <w:rFonts w:ascii="David" w:hAnsi="David" w:cs="David"/>
              </w:rPr>
              <w:t>security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988" w:type="dxa"/>
            <w:vAlign w:val="center"/>
          </w:tcPr>
          <w:p w14:paraId="16E994CF" w14:textId="6ED475B6" w:rsidR="00623F35" w:rsidRPr="00D96DB4" w:rsidRDefault="009E1488" w:rsidP="00623F35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623F35">
              <w:rPr>
                <w:rFonts w:ascii="David" w:hAnsi="David" w:cs="David"/>
              </w:rPr>
              <w:t xml:space="preserve">range </w:t>
            </w:r>
            <w:r w:rsidR="00623F35" w:rsidRPr="00B05AA7">
              <w:rPr>
                <w:rFonts w:ascii="David" w:hAnsi="David" w:cs="David"/>
              </w:rPr>
              <w:t>security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</w:tbl>
    <w:p w14:paraId="2B9E2415" w14:textId="77777777" w:rsidR="00640973" w:rsidRDefault="00640973" w:rsidP="00640973">
      <w:pPr>
        <w:spacing w:after="240" w:line="360" w:lineRule="auto"/>
        <w:jc w:val="both"/>
        <w:rPr>
          <w:rFonts w:ascii="David" w:hAnsi="David" w:cs="David"/>
        </w:rPr>
      </w:pPr>
    </w:p>
    <w:tbl>
      <w:tblPr>
        <w:tblStyle w:val="TableGrid"/>
        <w:bidiVisual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2160DD" w14:paraId="415A8919" w14:textId="77777777" w:rsidTr="003C6865">
        <w:tc>
          <w:tcPr>
            <w:tcW w:w="9060" w:type="dxa"/>
          </w:tcPr>
          <w:p w14:paraId="2FC8B1D2" w14:textId="18EE58FA" w:rsidR="002160DD" w:rsidRDefault="009E1488" w:rsidP="00640973">
            <w:pPr>
              <w:spacing w:after="24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2160DD">
              <w:rPr>
                <w:rFonts w:ascii="David" w:hAnsi="David" w:cs="David"/>
              </w:rPr>
              <w:t>main_graph</w:t>
            </w:r>
            <w:r w:rsidR="000621ED">
              <w:rPr>
                <w:rFonts w:ascii="David" w:hAnsi="David" w:cs="David"/>
              </w:rPr>
              <w:t>_pro</w:t>
            </w:r>
            <w:r w:rsidR="00574162">
              <w:rPr>
                <w:rFonts w:ascii="David" w:hAnsi="David" w:cs="David"/>
              </w:rPr>
              <w:t>f</w:t>
            </w:r>
            <w:r w:rsidR="008B55CA">
              <w:rPr>
                <w:rFonts w:ascii="David" w:hAnsi="David" w:cs="David"/>
              </w:rPr>
              <w:t>e</w:t>
            </w:r>
            <w:r w:rsidR="00511108">
              <w:rPr>
                <w:rFonts w:ascii="David" w:hAnsi="David" w:cs="David"/>
              </w:rPr>
              <w:t>s</w:t>
            </w:r>
            <w:r w:rsidR="008B55CA">
              <w:rPr>
                <w:rFonts w:ascii="David" w:hAnsi="David" w:cs="David"/>
              </w:rPr>
              <w:t>sional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</w:tbl>
    <w:p w14:paraId="6DCECB01" w14:textId="77777777" w:rsidR="002160DD" w:rsidRDefault="002160DD" w:rsidP="00640973">
      <w:pPr>
        <w:spacing w:after="240" w:line="360" w:lineRule="auto"/>
        <w:jc w:val="both"/>
        <w:rPr>
          <w:rFonts w:ascii="David" w:hAnsi="David" w:cs="David"/>
          <w:rtl/>
        </w:rPr>
      </w:pPr>
    </w:p>
    <w:tbl>
      <w:tblPr>
        <w:tblStyle w:val="TableGrid"/>
        <w:bidiVisual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9E53DA" w14:paraId="6AFD2383" w14:textId="77777777" w:rsidTr="009B27D3">
        <w:tc>
          <w:tcPr>
            <w:tcW w:w="9060" w:type="dxa"/>
          </w:tcPr>
          <w:p w14:paraId="75D0EC10" w14:textId="21076B04" w:rsidR="009E53DA" w:rsidRDefault="009E1488" w:rsidP="009B27D3">
            <w:pPr>
              <w:spacing w:after="240" w:line="360" w:lineRule="auto"/>
              <w:jc w:val="both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9E53DA">
              <w:rPr>
                <w:rFonts w:ascii="David" w:hAnsi="David" w:cs="David"/>
              </w:rPr>
              <w:t>main_graph</w:t>
            </w:r>
            <w:r w:rsidR="00E85B21">
              <w:rPr>
                <w:rFonts w:ascii="David" w:hAnsi="David" w:cs="David"/>
              </w:rPr>
              <w:t>_personal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</w:tbl>
    <w:tbl>
      <w:tblPr>
        <w:tblStyle w:val="PlainTable3"/>
        <w:bidiVisual/>
        <w:tblW w:w="0" w:type="auto"/>
        <w:tblInd w:w="1065" w:type="dxa"/>
        <w:tblLook w:val="04A0" w:firstRow="1" w:lastRow="0" w:firstColumn="1" w:lastColumn="0" w:noHBand="0" w:noVBand="1"/>
      </w:tblPr>
      <w:tblGrid>
        <w:gridCol w:w="1638"/>
        <w:gridCol w:w="1754"/>
        <w:gridCol w:w="1754"/>
        <w:gridCol w:w="1807"/>
      </w:tblGrid>
      <w:tr w:rsidR="00830CBF" w14:paraId="37D57E51" w14:textId="77777777" w:rsidTr="003D65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38" w:type="dxa"/>
          </w:tcPr>
          <w:p w14:paraId="69657A73" w14:textId="77777777" w:rsid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rtl/>
              </w:rPr>
            </w:pPr>
          </w:p>
        </w:tc>
        <w:tc>
          <w:tcPr>
            <w:tcW w:w="1754" w:type="dxa"/>
          </w:tcPr>
          <w:p w14:paraId="75177C4B" w14:textId="6E60DC9B" w:rsid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מס' מעריכים שסימנו 1</w:t>
            </w:r>
          </w:p>
        </w:tc>
        <w:tc>
          <w:tcPr>
            <w:tcW w:w="1754" w:type="dxa"/>
          </w:tcPr>
          <w:p w14:paraId="21084661" w14:textId="621940C7" w:rsid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מס' מעריכים שסימנו 2</w:t>
            </w:r>
          </w:p>
        </w:tc>
        <w:tc>
          <w:tcPr>
            <w:tcW w:w="1807" w:type="dxa"/>
          </w:tcPr>
          <w:p w14:paraId="5580B7E7" w14:textId="3D0A7989" w:rsid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מס' מעריכים שסימנו 3</w:t>
            </w:r>
          </w:p>
        </w:tc>
      </w:tr>
      <w:tr w:rsidR="00830CBF" w14:paraId="067D85F0" w14:textId="77777777" w:rsidTr="003D6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45BACDD" w14:textId="558892FF" w:rsidR="00830CBF" w:rsidRDefault="00830CBF" w:rsidP="00C438EB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lastRenderedPageBreak/>
              <w:t>יושרה</w:t>
            </w:r>
          </w:p>
        </w:tc>
        <w:tc>
          <w:tcPr>
            <w:tcW w:w="1754" w:type="dxa"/>
          </w:tcPr>
          <w:p w14:paraId="1C03600C" w14:textId="28AB9DC7" w:rsidR="00830CBF" w:rsidRPr="00830CBF" w:rsidRDefault="009E1488" w:rsidP="00C438EB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color w:val="FF0000"/>
                <w:rtl/>
              </w:rPr>
            </w:pPr>
            <w:r>
              <w:rPr>
                <w:rFonts w:ascii="David" w:hAnsi="David" w:cs="David"/>
                <w:color w:val="FF0000"/>
                <w:rtl/>
              </w:rPr>
              <w:t>{</w:t>
            </w:r>
            <w:r w:rsidR="00CA42F0">
              <w:rPr>
                <w:rFonts w:ascii="David" w:hAnsi="David" w:cs="David"/>
                <w:color w:val="FF0000"/>
              </w:rPr>
              <w:t xml:space="preserve">negative </w:t>
            </w:r>
            <w:r w:rsidR="00CA42F0" w:rsidRPr="00CA42F0">
              <w:rPr>
                <w:rFonts w:ascii="David" w:hAnsi="David" w:cs="David"/>
                <w:color w:val="FF0000"/>
              </w:rPr>
              <w:t>integrity</w:t>
            </w:r>
            <w:r>
              <w:rPr>
                <w:rFonts w:ascii="David" w:hAnsi="David" w:cs="David"/>
                <w:color w:val="FF0000"/>
                <w:rtl/>
              </w:rPr>
              <w:t>}</w:t>
            </w:r>
          </w:p>
        </w:tc>
        <w:tc>
          <w:tcPr>
            <w:tcW w:w="1754" w:type="dxa"/>
          </w:tcPr>
          <w:p w14:paraId="488863F5" w14:textId="117A2548" w:rsidR="00830CBF" w:rsidRDefault="009E1488" w:rsidP="00C438EB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CA42F0">
              <w:rPr>
                <w:rFonts w:ascii="David" w:hAnsi="David" w:cs="David"/>
              </w:rPr>
              <w:t xml:space="preserve">neutral </w:t>
            </w:r>
            <w:r w:rsidR="00CA42F0" w:rsidRPr="00CA42F0">
              <w:rPr>
                <w:rFonts w:ascii="David" w:hAnsi="David" w:cs="David"/>
              </w:rPr>
              <w:t>integrity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807" w:type="dxa"/>
          </w:tcPr>
          <w:p w14:paraId="336F7F4D" w14:textId="6F45BC1A" w:rsidR="00830CBF" w:rsidRPr="00830CBF" w:rsidRDefault="009E1488" w:rsidP="00C438EB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color w:val="00B050"/>
                <w:rtl/>
              </w:rPr>
            </w:pPr>
            <w:r>
              <w:rPr>
                <w:rFonts w:ascii="David" w:hAnsi="David" w:cs="David"/>
                <w:color w:val="00B050"/>
                <w:rtl/>
              </w:rPr>
              <w:t>{</w:t>
            </w:r>
            <w:r w:rsidR="00C71561">
              <w:rPr>
                <w:rFonts w:ascii="David" w:hAnsi="David" w:cs="David"/>
                <w:color w:val="00B050"/>
              </w:rPr>
              <w:t>positive</w:t>
            </w:r>
            <w:r w:rsidR="00CA42F0">
              <w:rPr>
                <w:rFonts w:ascii="David" w:hAnsi="David" w:cs="David"/>
                <w:color w:val="00B050"/>
              </w:rPr>
              <w:t xml:space="preserve"> </w:t>
            </w:r>
            <w:r w:rsidR="00CA42F0" w:rsidRPr="00CA42F0">
              <w:rPr>
                <w:rFonts w:ascii="David" w:hAnsi="David" w:cs="David"/>
                <w:color w:val="00B050"/>
              </w:rPr>
              <w:t>integrity</w:t>
            </w:r>
            <w:r>
              <w:rPr>
                <w:rFonts w:ascii="David" w:hAnsi="David" w:cs="David"/>
                <w:color w:val="00B050"/>
              </w:rPr>
              <w:t>}</w:t>
            </w:r>
            <w:r w:rsidR="00CA42F0">
              <w:rPr>
                <w:rFonts w:ascii="David" w:hAnsi="David" w:cs="David"/>
                <w:color w:val="00B050"/>
              </w:rPr>
              <w:t xml:space="preserve"> </w:t>
            </w:r>
          </w:p>
        </w:tc>
      </w:tr>
      <w:tr w:rsidR="00CA42F0" w14:paraId="6A871E50" w14:textId="77777777" w:rsidTr="003D6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887EBB5" w14:textId="1EDB5526" w:rsidR="00CA42F0" w:rsidRDefault="00CA42F0" w:rsidP="00CA42F0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דרך ארץ</w:t>
            </w:r>
          </w:p>
        </w:tc>
        <w:tc>
          <w:tcPr>
            <w:tcW w:w="1754" w:type="dxa"/>
          </w:tcPr>
          <w:p w14:paraId="316A35FA" w14:textId="0B9D8F7A" w:rsidR="00CA42F0" w:rsidRPr="00830CBF" w:rsidRDefault="009E1488" w:rsidP="00CA42F0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color w:val="FF0000"/>
                <w:rtl/>
              </w:rPr>
            </w:pPr>
            <w:r>
              <w:rPr>
                <w:rFonts w:ascii="David" w:hAnsi="David" w:cs="David"/>
                <w:color w:val="FF0000"/>
                <w:rtl/>
              </w:rPr>
              <w:t>{</w:t>
            </w:r>
            <w:r w:rsidR="00CA42F0">
              <w:rPr>
                <w:rFonts w:ascii="David" w:hAnsi="David" w:cs="David"/>
                <w:color w:val="FF0000"/>
              </w:rPr>
              <w:t xml:space="preserve">negative </w:t>
            </w:r>
            <w:r w:rsidR="00CA42F0" w:rsidRPr="00CA42F0">
              <w:rPr>
                <w:rFonts w:ascii="David" w:hAnsi="David" w:cs="David"/>
                <w:color w:val="FF0000"/>
              </w:rPr>
              <w:t>courtesy</w:t>
            </w:r>
            <w:r>
              <w:rPr>
                <w:rFonts w:ascii="David" w:hAnsi="David" w:cs="David"/>
                <w:color w:val="FF0000"/>
                <w:rtl/>
              </w:rPr>
              <w:t>}</w:t>
            </w:r>
          </w:p>
        </w:tc>
        <w:tc>
          <w:tcPr>
            <w:tcW w:w="1754" w:type="dxa"/>
          </w:tcPr>
          <w:p w14:paraId="52A58CA3" w14:textId="328667CE" w:rsidR="00CA42F0" w:rsidRDefault="009E1488" w:rsidP="00CA42F0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CA42F0">
              <w:rPr>
                <w:rFonts w:ascii="David" w:hAnsi="David" w:cs="David"/>
              </w:rPr>
              <w:t xml:space="preserve">neutral </w:t>
            </w:r>
            <w:r w:rsidR="00CA42F0" w:rsidRPr="00CA42F0">
              <w:rPr>
                <w:rFonts w:ascii="David" w:hAnsi="David" w:cs="David"/>
              </w:rPr>
              <w:t>courtesy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807" w:type="dxa"/>
          </w:tcPr>
          <w:p w14:paraId="34113ABB" w14:textId="363DD1C5" w:rsidR="00CA42F0" w:rsidRPr="00830CBF" w:rsidRDefault="009E1488" w:rsidP="00CA42F0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color w:val="00B050"/>
                <w:rtl/>
              </w:rPr>
            </w:pPr>
            <w:r>
              <w:rPr>
                <w:rFonts w:ascii="David" w:hAnsi="David" w:cs="David"/>
                <w:color w:val="00B050"/>
                <w:rtl/>
              </w:rPr>
              <w:t>{</w:t>
            </w:r>
            <w:r w:rsidR="00C71561">
              <w:rPr>
                <w:rFonts w:ascii="David" w:hAnsi="David" w:cs="David"/>
                <w:color w:val="00B050"/>
              </w:rPr>
              <w:t xml:space="preserve"> positive </w:t>
            </w:r>
            <w:r w:rsidR="00CA42F0" w:rsidRPr="00CA42F0">
              <w:rPr>
                <w:rFonts w:ascii="David" w:hAnsi="David" w:cs="David"/>
                <w:color w:val="00B050"/>
              </w:rPr>
              <w:t>courtesy</w:t>
            </w:r>
            <w:r>
              <w:rPr>
                <w:rFonts w:ascii="David" w:hAnsi="David" w:cs="David"/>
                <w:color w:val="00B050"/>
              </w:rPr>
              <w:t>}</w:t>
            </w:r>
            <w:r w:rsidR="00CA42F0">
              <w:rPr>
                <w:rFonts w:ascii="David" w:hAnsi="David" w:cs="David"/>
                <w:color w:val="00B050"/>
              </w:rPr>
              <w:t xml:space="preserve"> </w:t>
            </w:r>
          </w:p>
        </w:tc>
      </w:tr>
      <w:tr w:rsidR="00CA42F0" w14:paraId="2D4C63CD" w14:textId="77777777" w:rsidTr="003D6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6FACA23E" w14:textId="4180840D" w:rsidR="00CA42F0" w:rsidRDefault="00CA42F0" w:rsidP="00CA42F0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מצוינות</w:t>
            </w:r>
          </w:p>
        </w:tc>
        <w:tc>
          <w:tcPr>
            <w:tcW w:w="1754" w:type="dxa"/>
          </w:tcPr>
          <w:p w14:paraId="4CD92925" w14:textId="6BB62BDB" w:rsidR="00CA42F0" w:rsidRDefault="009E1488" w:rsidP="00CA42F0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color w:val="FF0000"/>
                <w:rtl/>
              </w:rPr>
              <w:t>{</w:t>
            </w:r>
            <w:r w:rsidR="00CA42F0">
              <w:rPr>
                <w:rFonts w:ascii="David" w:hAnsi="David" w:cs="David"/>
                <w:color w:val="FF0000"/>
              </w:rPr>
              <w:t xml:space="preserve">negative </w:t>
            </w:r>
            <w:r w:rsidR="00CA42F0" w:rsidRPr="00CA42F0">
              <w:rPr>
                <w:rFonts w:ascii="David" w:hAnsi="David" w:cs="David"/>
                <w:color w:val="FF0000"/>
              </w:rPr>
              <w:t>excellence</w:t>
            </w:r>
            <w:r>
              <w:rPr>
                <w:rFonts w:ascii="David" w:hAnsi="David" w:cs="David"/>
                <w:color w:val="FF0000"/>
                <w:rtl/>
              </w:rPr>
              <w:t>}</w:t>
            </w:r>
          </w:p>
        </w:tc>
        <w:tc>
          <w:tcPr>
            <w:tcW w:w="1754" w:type="dxa"/>
          </w:tcPr>
          <w:p w14:paraId="420C5DC3" w14:textId="6C737C65" w:rsidR="00CA42F0" w:rsidRDefault="009E1488" w:rsidP="00CA42F0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CA42F0">
              <w:rPr>
                <w:rFonts w:ascii="David" w:hAnsi="David" w:cs="David"/>
              </w:rPr>
              <w:t xml:space="preserve">neutral </w:t>
            </w:r>
            <w:r w:rsidR="00CA42F0" w:rsidRPr="00CA42F0">
              <w:rPr>
                <w:rFonts w:ascii="David" w:hAnsi="David" w:cs="David"/>
              </w:rPr>
              <w:t>excellence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807" w:type="dxa"/>
          </w:tcPr>
          <w:p w14:paraId="6F75DC33" w14:textId="0CCBCE77" w:rsidR="00CA42F0" w:rsidRDefault="009E1488" w:rsidP="00CA42F0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color w:val="00B050"/>
                <w:rtl/>
              </w:rPr>
              <w:t>{</w:t>
            </w:r>
            <w:r w:rsidR="00C71561">
              <w:rPr>
                <w:rFonts w:ascii="David" w:hAnsi="David" w:cs="David"/>
                <w:color w:val="00B050"/>
              </w:rPr>
              <w:t xml:space="preserve"> positive </w:t>
            </w:r>
            <w:r w:rsidR="00CA42F0" w:rsidRPr="00CA42F0">
              <w:rPr>
                <w:rFonts w:ascii="David" w:hAnsi="David" w:cs="David"/>
                <w:color w:val="00B050"/>
              </w:rPr>
              <w:t>excellence</w:t>
            </w:r>
            <w:r>
              <w:rPr>
                <w:rFonts w:ascii="David" w:hAnsi="David" w:cs="David"/>
                <w:color w:val="00B050"/>
              </w:rPr>
              <w:t>}</w:t>
            </w:r>
            <w:r w:rsidR="00CA42F0">
              <w:rPr>
                <w:rFonts w:ascii="David" w:hAnsi="David" w:cs="David"/>
                <w:color w:val="00B050"/>
              </w:rPr>
              <w:t xml:space="preserve"> </w:t>
            </w:r>
          </w:p>
        </w:tc>
      </w:tr>
      <w:tr w:rsidR="00CA42F0" w14:paraId="0AF96A9D" w14:textId="77777777" w:rsidTr="003D6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31C0FEDB" w14:textId="410E8659" w:rsidR="00CA42F0" w:rsidRDefault="00CA42F0" w:rsidP="00CA42F0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אחריות</w:t>
            </w:r>
          </w:p>
        </w:tc>
        <w:tc>
          <w:tcPr>
            <w:tcW w:w="1754" w:type="dxa"/>
          </w:tcPr>
          <w:p w14:paraId="53FDD6CC" w14:textId="321FBC36" w:rsidR="00CA42F0" w:rsidRDefault="009E1488" w:rsidP="00CA42F0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color w:val="FF0000"/>
              </w:rPr>
            </w:pPr>
            <w:r>
              <w:rPr>
                <w:rFonts w:ascii="David" w:hAnsi="David" w:cs="David"/>
                <w:color w:val="FF0000"/>
                <w:rtl/>
              </w:rPr>
              <w:t>{</w:t>
            </w:r>
            <w:r w:rsidR="00CA42F0">
              <w:rPr>
                <w:rFonts w:ascii="David" w:hAnsi="David" w:cs="David"/>
                <w:color w:val="FF0000"/>
              </w:rPr>
              <w:t xml:space="preserve">negative </w:t>
            </w:r>
            <w:r w:rsidR="00CA42F0" w:rsidRPr="00CA42F0">
              <w:rPr>
                <w:rFonts w:ascii="David" w:hAnsi="David" w:cs="David"/>
                <w:color w:val="FF0000"/>
              </w:rPr>
              <w:t>responsibility</w:t>
            </w:r>
            <w:r>
              <w:rPr>
                <w:rFonts w:ascii="David" w:hAnsi="David" w:cs="David"/>
                <w:color w:val="FF0000"/>
                <w:rtl/>
              </w:rPr>
              <w:t>}</w:t>
            </w:r>
          </w:p>
        </w:tc>
        <w:tc>
          <w:tcPr>
            <w:tcW w:w="1754" w:type="dxa"/>
          </w:tcPr>
          <w:p w14:paraId="4C2635A3" w14:textId="19FFFCA3" w:rsidR="00CA42F0" w:rsidRDefault="009E1488" w:rsidP="00CA42F0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CA42F0">
              <w:rPr>
                <w:rFonts w:ascii="David" w:hAnsi="David" w:cs="David"/>
              </w:rPr>
              <w:t xml:space="preserve">neutral </w:t>
            </w:r>
            <w:r w:rsidR="00CA42F0" w:rsidRPr="00CA42F0">
              <w:rPr>
                <w:rFonts w:ascii="David" w:hAnsi="David" w:cs="David"/>
              </w:rPr>
              <w:t>responsibility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807" w:type="dxa"/>
          </w:tcPr>
          <w:p w14:paraId="70E48CC6" w14:textId="69FBDF77" w:rsidR="00CA42F0" w:rsidRDefault="009E1488" w:rsidP="00CA42F0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color w:val="00B050"/>
              </w:rPr>
            </w:pPr>
            <w:r>
              <w:rPr>
                <w:rFonts w:ascii="David" w:hAnsi="David" w:cs="David"/>
                <w:color w:val="00B050"/>
                <w:rtl/>
              </w:rPr>
              <w:t>{</w:t>
            </w:r>
            <w:r w:rsidR="00C71561">
              <w:rPr>
                <w:rFonts w:ascii="David" w:hAnsi="David" w:cs="David"/>
                <w:color w:val="00B050"/>
              </w:rPr>
              <w:t xml:space="preserve"> positive </w:t>
            </w:r>
            <w:r w:rsidR="00CA42F0" w:rsidRPr="00CA42F0">
              <w:rPr>
                <w:rFonts w:ascii="David" w:hAnsi="David" w:cs="David"/>
                <w:color w:val="00B050"/>
              </w:rPr>
              <w:t>responsibility</w:t>
            </w:r>
            <w:r>
              <w:rPr>
                <w:rFonts w:ascii="David" w:hAnsi="David" w:cs="David"/>
                <w:color w:val="00B050"/>
              </w:rPr>
              <w:t>}</w:t>
            </w:r>
            <w:r w:rsidR="00CA42F0">
              <w:rPr>
                <w:rFonts w:ascii="David" w:hAnsi="David" w:cs="David"/>
                <w:color w:val="00B050"/>
              </w:rPr>
              <w:t xml:space="preserve"> </w:t>
            </w:r>
          </w:p>
        </w:tc>
      </w:tr>
      <w:tr w:rsidR="00CA42F0" w14:paraId="1FD42FC4" w14:textId="77777777" w:rsidTr="003D65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08B1D2B7" w14:textId="6B587C84" w:rsidR="00CA42F0" w:rsidRDefault="00CA42F0" w:rsidP="00CA42F0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העזה</w:t>
            </w:r>
          </w:p>
        </w:tc>
        <w:tc>
          <w:tcPr>
            <w:tcW w:w="1754" w:type="dxa"/>
          </w:tcPr>
          <w:p w14:paraId="28ED799E" w14:textId="10BC1562" w:rsidR="00CA42F0" w:rsidRDefault="009E1488" w:rsidP="00CA42F0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color w:val="FF0000"/>
              </w:rPr>
            </w:pPr>
            <w:r>
              <w:rPr>
                <w:rFonts w:ascii="David" w:hAnsi="David" w:cs="David"/>
                <w:color w:val="FF0000"/>
                <w:rtl/>
              </w:rPr>
              <w:t>{</w:t>
            </w:r>
            <w:r w:rsidR="00CA42F0">
              <w:rPr>
                <w:rFonts w:ascii="David" w:hAnsi="David" w:cs="David"/>
                <w:color w:val="FF0000"/>
              </w:rPr>
              <w:t xml:space="preserve">negative </w:t>
            </w:r>
            <w:r w:rsidR="00CA42F0" w:rsidRPr="00CA42F0">
              <w:rPr>
                <w:rFonts w:ascii="David" w:hAnsi="David" w:cs="David"/>
                <w:color w:val="FF0000"/>
              </w:rPr>
              <w:t>daring</w:t>
            </w:r>
            <w:r>
              <w:rPr>
                <w:rFonts w:ascii="David" w:hAnsi="David" w:cs="David"/>
                <w:color w:val="FF0000"/>
                <w:rtl/>
              </w:rPr>
              <w:t>}</w:t>
            </w:r>
          </w:p>
        </w:tc>
        <w:tc>
          <w:tcPr>
            <w:tcW w:w="1754" w:type="dxa"/>
          </w:tcPr>
          <w:p w14:paraId="395F72A6" w14:textId="30FEACA0" w:rsidR="00CA42F0" w:rsidRDefault="009E1488" w:rsidP="00CA42F0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CA42F0">
              <w:rPr>
                <w:rFonts w:ascii="David" w:hAnsi="David" w:cs="David"/>
              </w:rPr>
              <w:t xml:space="preserve">neutral </w:t>
            </w:r>
            <w:r w:rsidR="00CA42F0" w:rsidRPr="00CA42F0">
              <w:rPr>
                <w:rFonts w:ascii="David" w:hAnsi="David" w:cs="David"/>
              </w:rPr>
              <w:t>daring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807" w:type="dxa"/>
          </w:tcPr>
          <w:p w14:paraId="1DBE1263" w14:textId="3EA4D61C" w:rsidR="00CA42F0" w:rsidRDefault="009E1488" w:rsidP="00CA42F0">
            <w:pPr>
              <w:pStyle w:val="ListParagraph"/>
              <w:spacing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color w:val="00B050"/>
              </w:rPr>
            </w:pPr>
            <w:r>
              <w:rPr>
                <w:rFonts w:ascii="David" w:hAnsi="David" w:cs="David"/>
                <w:color w:val="00B050"/>
                <w:rtl/>
              </w:rPr>
              <w:t>{</w:t>
            </w:r>
            <w:r w:rsidR="00C71561">
              <w:rPr>
                <w:rFonts w:ascii="David" w:hAnsi="David" w:cs="David"/>
                <w:color w:val="00B050"/>
              </w:rPr>
              <w:t xml:space="preserve"> positive </w:t>
            </w:r>
            <w:r w:rsidR="00CA42F0" w:rsidRPr="00CA42F0">
              <w:rPr>
                <w:rFonts w:ascii="David" w:hAnsi="David" w:cs="David"/>
                <w:color w:val="00B050"/>
              </w:rPr>
              <w:t>daring</w:t>
            </w:r>
            <w:r>
              <w:rPr>
                <w:rFonts w:ascii="David" w:hAnsi="David" w:cs="David"/>
                <w:color w:val="00B050"/>
              </w:rPr>
              <w:t>}</w:t>
            </w:r>
            <w:r w:rsidR="00CA42F0">
              <w:rPr>
                <w:rFonts w:ascii="David" w:hAnsi="David" w:cs="David"/>
                <w:color w:val="00B050"/>
              </w:rPr>
              <w:t xml:space="preserve"> </w:t>
            </w:r>
          </w:p>
        </w:tc>
      </w:tr>
      <w:tr w:rsidR="00CA42F0" w14:paraId="41C2FCC6" w14:textId="77777777" w:rsidTr="003D6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61CB7AFE" w14:textId="4F818F93" w:rsidR="00CA42F0" w:rsidRDefault="00CA42F0" w:rsidP="00CA42F0">
            <w:pPr>
              <w:pStyle w:val="ListParagraph"/>
              <w:spacing w:after="240"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שליחות</w:t>
            </w:r>
          </w:p>
        </w:tc>
        <w:tc>
          <w:tcPr>
            <w:tcW w:w="1754" w:type="dxa"/>
          </w:tcPr>
          <w:p w14:paraId="563A4C98" w14:textId="05988DEF" w:rsidR="00CA42F0" w:rsidRDefault="009E1488" w:rsidP="00CA42F0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color w:val="FF0000"/>
              </w:rPr>
            </w:pPr>
            <w:r>
              <w:rPr>
                <w:rFonts w:ascii="David" w:hAnsi="David" w:cs="David"/>
                <w:color w:val="FF0000"/>
                <w:rtl/>
              </w:rPr>
              <w:t>{</w:t>
            </w:r>
            <w:r w:rsidR="00CA42F0">
              <w:rPr>
                <w:rFonts w:ascii="David" w:hAnsi="David" w:cs="David"/>
                <w:color w:val="FF0000"/>
              </w:rPr>
              <w:t xml:space="preserve">negative </w:t>
            </w:r>
            <w:r w:rsidR="00CA42F0" w:rsidRPr="00CA42F0">
              <w:rPr>
                <w:rFonts w:ascii="David" w:hAnsi="David" w:cs="David"/>
                <w:color w:val="FF0000"/>
              </w:rPr>
              <w:t>mission</w:t>
            </w:r>
            <w:r>
              <w:rPr>
                <w:rFonts w:ascii="David" w:hAnsi="David" w:cs="David"/>
                <w:color w:val="FF0000"/>
                <w:rtl/>
              </w:rPr>
              <w:t>}</w:t>
            </w:r>
          </w:p>
        </w:tc>
        <w:tc>
          <w:tcPr>
            <w:tcW w:w="1754" w:type="dxa"/>
          </w:tcPr>
          <w:p w14:paraId="159959C2" w14:textId="6946AC96" w:rsidR="00CA42F0" w:rsidRDefault="009E1488" w:rsidP="00CA42F0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CA42F0">
              <w:rPr>
                <w:rFonts w:ascii="David" w:hAnsi="David" w:cs="David"/>
              </w:rPr>
              <w:t xml:space="preserve">neutral </w:t>
            </w:r>
            <w:r w:rsidR="00CA42F0" w:rsidRPr="00CA42F0">
              <w:rPr>
                <w:rFonts w:ascii="David" w:hAnsi="David" w:cs="David"/>
              </w:rPr>
              <w:t>mission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807" w:type="dxa"/>
          </w:tcPr>
          <w:p w14:paraId="37152897" w14:textId="64AB5BD1" w:rsidR="00CA42F0" w:rsidRDefault="009E1488" w:rsidP="00CA42F0">
            <w:pPr>
              <w:pStyle w:val="ListParagraph"/>
              <w:spacing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color w:val="00B050"/>
              </w:rPr>
            </w:pPr>
            <w:r>
              <w:rPr>
                <w:rFonts w:ascii="David" w:hAnsi="David" w:cs="David"/>
                <w:color w:val="00B050"/>
                <w:rtl/>
              </w:rPr>
              <w:t>{</w:t>
            </w:r>
            <w:r w:rsidR="00C71561">
              <w:rPr>
                <w:rFonts w:ascii="David" w:hAnsi="David" w:cs="David"/>
                <w:color w:val="00B050"/>
              </w:rPr>
              <w:t xml:space="preserve"> positive </w:t>
            </w:r>
            <w:r w:rsidR="00CA42F0" w:rsidRPr="00CA42F0">
              <w:rPr>
                <w:rFonts w:ascii="David" w:hAnsi="David" w:cs="David"/>
                <w:color w:val="00B050"/>
              </w:rPr>
              <w:t>mission</w:t>
            </w:r>
            <w:r>
              <w:rPr>
                <w:rFonts w:ascii="David" w:hAnsi="David" w:cs="David"/>
                <w:color w:val="00B050"/>
              </w:rPr>
              <w:t>}</w:t>
            </w:r>
            <w:r w:rsidR="00CA42F0">
              <w:rPr>
                <w:rFonts w:ascii="David" w:hAnsi="David" w:cs="David"/>
                <w:color w:val="00B050"/>
              </w:rPr>
              <w:t xml:space="preserve"> </w:t>
            </w:r>
          </w:p>
        </w:tc>
      </w:tr>
    </w:tbl>
    <w:p w14:paraId="7DEFDA33" w14:textId="4FF1B5AA" w:rsidR="005362A3" w:rsidRDefault="005362A3" w:rsidP="00C24DC3">
      <w:pPr>
        <w:spacing w:line="360" w:lineRule="auto"/>
        <w:jc w:val="both"/>
        <w:rPr>
          <w:rFonts w:ascii="David" w:hAnsi="David" w:cs="David"/>
        </w:rPr>
      </w:pPr>
    </w:p>
    <w:p w14:paraId="06D31F04" w14:textId="77777777" w:rsidR="00AA3C06" w:rsidRDefault="00AA3C06" w:rsidP="00C24DC3">
      <w:pPr>
        <w:spacing w:line="360" w:lineRule="auto"/>
        <w:jc w:val="both"/>
        <w:rPr>
          <w:rFonts w:ascii="David" w:hAnsi="David" w:cs="David"/>
          <w:rtl/>
        </w:rPr>
      </w:pPr>
    </w:p>
    <w:p w14:paraId="5FD64CA5" w14:textId="21F4DFD6" w:rsidR="00B467BA" w:rsidRPr="00FB48E6" w:rsidRDefault="00EC3CF8" w:rsidP="00FB48E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David" w:hAnsi="David" w:cs="David"/>
          <w:b/>
          <w:bCs/>
          <w:sz w:val="28"/>
          <w:szCs w:val="28"/>
          <w:rtl/>
        </w:rPr>
      </w:pPr>
      <w:r w:rsidRPr="00AA3C06">
        <w:rPr>
          <w:rFonts w:ascii="David" w:hAnsi="David" w:cs="David" w:hint="cs"/>
          <w:b/>
          <w:bCs/>
          <w:sz w:val="28"/>
          <w:szCs w:val="28"/>
          <w:rtl/>
        </w:rPr>
        <w:t xml:space="preserve">גרף מסכם </w:t>
      </w:r>
    </w:p>
    <w:tbl>
      <w:tblPr>
        <w:tblStyle w:val="PlainTable5"/>
        <w:bidiVisual/>
        <w:tblW w:w="8073" w:type="dxa"/>
        <w:tblInd w:w="506" w:type="dxa"/>
        <w:tblLook w:val="04A0" w:firstRow="1" w:lastRow="0" w:firstColumn="1" w:lastColumn="0" w:noHBand="0" w:noVBand="1"/>
      </w:tblPr>
      <w:tblGrid>
        <w:gridCol w:w="1528"/>
        <w:gridCol w:w="1421"/>
        <w:gridCol w:w="1700"/>
        <w:gridCol w:w="1710"/>
        <w:gridCol w:w="1714"/>
      </w:tblGrid>
      <w:tr w:rsidR="00B467BA" w14:paraId="5ABE5EFE" w14:textId="77777777" w:rsidTr="00FF5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28" w:type="dxa"/>
            <w:tcBorders>
              <w:bottom w:val="single" w:sz="4" w:space="0" w:color="auto"/>
            </w:tcBorders>
            <w:vAlign w:val="center"/>
          </w:tcPr>
          <w:p w14:paraId="3B4743F0" w14:textId="77777777" w:rsidR="00B467BA" w:rsidRDefault="00B467BA" w:rsidP="007112FC">
            <w:pPr>
              <w:spacing w:after="240"/>
              <w:jc w:val="center"/>
              <w:rPr>
                <w:rFonts w:ascii="David" w:hAnsi="David" w:cs="David"/>
                <w:rtl/>
              </w:rPr>
            </w:pPr>
          </w:p>
        </w:tc>
        <w:tc>
          <w:tcPr>
            <w:tcW w:w="1421" w:type="dxa"/>
            <w:vAlign w:val="center"/>
          </w:tcPr>
          <w:p w14:paraId="38061A8A" w14:textId="77777777" w:rsidR="00B467BA" w:rsidRDefault="00B467BA" w:rsidP="007112F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</w:p>
        </w:tc>
        <w:tc>
          <w:tcPr>
            <w:tcW w:w="1700" w:type="dxa"/>
            <w:vAlign w:val="center"/>
          </w:tcPr>
          <w:p w14:paraId="5D34FD7E" w14:textId="77777777" w:rsidR="00B467BA" w:rsidRPr="00D90024" w:rsidRDefault="00B467BA" w:rsidP="007112F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i w:val="0"/>
                <w:iCs w:val="0"/>
                <w:rtl/>
              </w:rPr>
            </w:pPr>
            <w:r>
              <w:rPr>
                <w:rFonts w:ascii="David" w:hAnsi="David" w:cs="David" w:hint="cs"/>
                <w:b/>
                <w:bCs/>
                <w:i w:val="0"/>
                <w:iCs w:val="0"/>
                <w:rtl/>
              </w:rPr>
              <w:t>סמסטר א׳</w:t>
            </w:r>
          </w:p>
        </w:tc>
        <w:tc>
          <w:tcPr>
            <w:tcW w:w="1710" w:type="dxa"/>
            <w:vAlign w:val="center"/>
          </w:tcPr>
          <w:p w14:paraId="54EDB10D" w14:textId="77777777" w:rsidR="00B467BA" w:rsidRPr="00D90024" w:rsidRDefault="00B467BA" w:rsidP="007112F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i w:val="0"/>
                <w:iCs w:val="0"/>
                <w:rtl/>
              </w:rPr>
            </w:pPr>
            <w:r>
              <w:rPr>
                <w:rFonts w:ascii="David" w:hAnsi="David" w:cs="David" w:hint="cs"/>
                <w:b/>
                <w:bCs/>
                <w:i w:val="0"/>
                <w:iCs w:val="0"/>
                <w:rtl/>
              </w:rPr>
              <w:t>סמסטר ב׳</w:t>
            </w:r>
          </w:p>
        </w:tc>
        <w:tc>
          <w:tcPr>
            <w:tcW w:w="1714" w:type="dxa"/>
            <w:vAlign w:val="center"/>
          </w:tcPr>
          <w:p w14:paraId="3DAE173D" w14:textId="77777777" w:rsidR="00B467BA" w:rsidRPr="00D90024" w:rsidRDefault="00B467BA" w:rsidP="007112FC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i w:val="0"/>
                <w:iCs w:val="0"/>
                <w:rtl/>
              </w:rPr>
            </w:pPr>
            <w:r>
              <w:rPr>
                <w:rFonts w:ascii="David" w:hAnsi="David" w:cs="David" w:hint="cs"/>
                <w:b/>
                <w:bCs/>
                <w:i w:val="0"/>
                <w:iCs w:val="0"/>
                <w:rtl/>
              </w:rPr>
              <w:t>סמסטר ג׳</w:t>
            </w:r>
          </w:p>
        </w:tc>
      </w:tr>
      <w:tr w:rsidR="00670672" w14:paraId="6435C5C0" w14:textId="77777777" w:rsidTr="00FF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544F1C53" w14:textId="77777777" w:rsidR="00B467BA" w:rsidRPr="00DB361A" w:rsidRDefault="00B467BA" w:rsidP="00B467BA">
            <w:pPr>
              <w:spacing w:after="240"/>
              <w:jc w:val="center"/>
              <w:rPr>
                <w:rFonts w:ascii="David" w:hAnsi="David" w:cs="David"/>
                <w:b/>
                <w:bCs/>
                <w:rtl/>
              </w:rPr>
            </w:pPr>
          </w:p>
        </w:tc>
        <w:tc>
          <w:tcPr>
            <w:tcW w:w="1421" w:type="dxa"/>
            <w:tcBorders>
              <w:top w:val="single" w:sz="4" w:space="0" w:color="7F7F7F" w:themeColor="text1" w:themeTint="80"/>
              <w:left w:val="single" w:sz="4" w:space="0" w:color="auto"/>
            </w:tcBorders>
            <w:vAlign w:val="center"/>
          </w:tcPr>
          <w:p w14:paraId="79FE8520" w14:textId="77777777" w:rsidR="00B467BA" w:rsidRPr="00DB361A" w:rsidRDefault="00B467BA" w:rsidP="00B467BA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rtl/>
              </w:rPr>
            </w:pPr>
            <w:r w:rsidRPr="00DB361A">
              <w:rPr>
                <w:rFonts w:ascii="David" w:hAnsi="David" w:cs="David" w:hint="cs"/>
                <w:b/>
                <w:bCs/>
                <w:rtl/>
              </w:rPr>
              <w:t>מידת היכרות</w:t>
            </w:r>
          </w:p>
        </w:tc>
        <w:tc>
          <w:tcPr>
            <w:tcW w:w="1700" w:type="dxa"/>
            <w:vAlign w:val="center"/>
          </w:tcPr>
          <w:p w14:paraId="344608D3" w14:textId="7D875DE2" w:rsidR="00B467BA" w:rsidRPr="00D96DB4" w:rsidRDefault="009E1488" w:rsidP="00B467BA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B467BA">
              <w:rPr>
                <w:rFonts w:ascii="David" w:hAnsi="David" w:cs="David"/>
              </w:rPr>
              <w:t>1 knowing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710" w:type="dxa"/>
            <w:vAlign w:val="center"/>
          </w:tcPr>
          <w:p w14:paraId="7DCD4537" w14:textId="538B1B7E" w:rsidR="00B467BA" w:rsidRPr="00D96DB4" w:rsidRDefault="009E1488" w:rsidP="00B467BA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B467BA">
              <w:rPr>
                <w:rFonts w:ascii="David" w:hAnsi="David" w:cs="David"/>
              </w:rPr>
              <w:t>2 knowing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714" w:type="dxa"/>
            <w:vAlign w:val="center"/>
          </w:tcPr>
          <w:p w14:paraId="46E54285" w14:textId="1ECD7598" w:rsidR="00B467BA" w:rsidRPr="00D96DB4" w:rsidRDefault="009E1488" w:rsidP="00B467BA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B467BA">
              <w:rPr>
                <w:rFonts w:ascii="David" w:hAnsi="David" w:cs="David"/>
              </w:rPr>
              <w:t>3</w:t>
            </w:r>
            <w:r w:rsidR="00B467BA" w:rsidRPr="00B467BA">
              <w:rPr>
                <w:rFonts w:ascii="David" w:hAnsi="David" w:cs="David"/>
                <w:rtl/>
              </w:rPr>
              <w:t xml:space="preserve"> </w:t>
            </w:r>
            <w:r w:rsidR="00B467BA" w:rsidRPr="00B467BA">
              <w:rPr>
                <w:rFonts w:ascii="David" w:hAnsi="David" w:cs="David"/>
              </w:rPr>
              <w:t>knowing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  <w:tr w:rsidR="0065763C" w14:paraId="0164F8DD" w14:textId="77777777" w:rsidTr="0065763C">
        <w:trPr>
          <w:trHeight w:val="11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8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043FE" w14:textId="77777777" w:rsidR="0065763C" w:rsidRPr="00D90024" w:rsidRDefault="0065763C" w:rsidP="0065763C">
            <w:pPr>
              <w:spacing w:after="240"/>
              <w:jc w:val="center"/>
              <w:rPr>
                <w:rFonts w:ascii="David" w:hAnsi="David" w:cs="David"/>
                <w:b/>
                <w:bCs/>
                <w:i w:val="0"/>
                <w:iCs w:val="0"/>
                <w:rtl/>
              </w:rPr>
            </w:pPr>
          </w:p>
          <w:p w14:paraId="056D6109" w14:textId="77777777" w:rsidR="0065763C" w:rsidRPr="00D90024" w:rsidRDefault="0065763C" w:rsidP="0065763C">
            <w:pPr>
              <w:spacing w:after="240"/>
              <w:jc w:val="center"/>
              <w:rPr>
                <w:rFonts w:ascii="David" w:hAnsi="David" w:cs="David"/>
                <w:b/>
                <w:bCs/>
                <w:i w:val="0"/>
                <w:iCs w:val="0"/>
                <w:rtl/>
              </w:rPr>
            </w:pPr>
          </w:p>
          <w:p w14:paraId="50305030" w14:textId="77777777" w:rsidR="0065763C" w:rsidRPr="00D90024" w:rsidRDefault="0065763C" w:rsidP="0065763C">
            <w:pPr>
              <w:spacing w:after="240" w:line="276" w:lineRule="auto"/>
              <w:jc w:val="center"/>
              <w:rPr>
                <w:rFonts w:ascii="David" w:hAnsi="David" w:cs="David"/>
                <w:b/>
                <w:bCs/>
                <w:i w:val="0"/>
                <w:iCs w:val="0"/>
                <w:rtl/>
              </w:rPr>
            </w:pPr>
            <w:r w:rsidRPr="00D90024">
              <w:rPr>
                <w:rFonts w:ascii="David" w:hAnsi="David" w:cs="David" w:hint="cs"/>
                <w:b/>
                <w:bCs/>
                <w:i w:val="0"/>
                <w:iCs w:val="0"/>
                <w:sz w:val="28"/>
                <w:szCs w:val="28"/>
                <w:rtl/>
              </w:rPr>
              <w:t>מנהיגות</w:t>
            </w:r>
          </w:p>
        </w:tc>
        <w:tc>
          <w:tcPr>
            <w:tcW w:w="1421" w:type="dxa"/>
            <w:vAlign w:val="center"/>
          </w:tcPr>
          <w:p w14:paraId="68812AEF" w14:textId="77777777" w:rsidR="0065763C" w:rsidRPr="00DB361A" w:rsidRDefault="0065763C" w:rsidP="0065763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/>
                <w:bCs/>
              </w:rPr>
            </w:pPr>
            <w:r w:rsidRPr="00DB361A">
              <w:rPr>
                <w:rFonts w:ascii="David" w:hAnsi="David" w:cs="David" w:hint="cs"/>
                <w:b/>
                <w:bCs/>
                <w:rtl/>
              </w:rPr>
              <w:t xml:space="preserve">יכולות תוך אישיות </w:t>
            </w:r>
            <w:r w:rsidRPr="00DB361A">
              <w:rPr>
                <w:rFonts w:ascii="David" w:hAnsi="David" w:cs="David"/>
                <w:b/>
                <w:bCs/>
              </w:rPr>
              <w:t>(N=21)</w:t>
            </w:r>
          </w:p>
        </w:tc>
        <w:tc>
          <w:tcPr>
            <w:tcW w:w="1700" w:type="dxa"/>
            <w:vAlign w:val="center"/>
          </w:tcPr>
          <w:p w14:paraId="3E590970" w14:textId="65C182DC" w:rsidR="0065763C" w:rsidRPr="00D96DB4" w:rsidRDefault="009E1488" w:rsidP="0065763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65763C">
              <w:rPr>
                <w:rFonts w:ascii="David" w:hAnsi="David" w:cs="David"/>
              </w:rPr>
              <w:t xml:space="preserve">1 </w:t>
            </w:r>
            <w:r w:rsidR="0065763C" w:rsidRPr="00C573A9">
              <w:rPr>
                <w:rFonts w:ascii="David" w:hAnsi="David" w:cs="David"/>
              </w:rPr>
              <w:t>intrapersonal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710" w:type="dxa"/>
            <w:vAlign w:val="center"/>
          </w:tcPr>
          <w:p w14:paraId="78CBD5C4" w14:textId="09649681" w:rsidR="0065763C" w:rsidRPr="00D96DB4" w:rsidRDefault="009E1488" w:rsidP="0065763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65763C">
              <w:rPr>
                <w:rFonts w:ascii="David" w:hAnsi="David" w:cs="David"/>
              </w:rPr>
              <w:t xml:space="preserve">2 </w:t>
            </w:r>
            <w:r w:rsidR="0065763C" w:rsidRPr="00C573A9">
              <w:rPr>
                <w:rFonts w:ascii="David" w:hAnsi="David" w:cs="David"/>
              </w:rPr>
              <w:t>intrapersonal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714" w:type="dxa"/>
            <w:vAlign w:val="center"/>
          </w:tcPr>
          <w:p w14:paraId="3ED4B65E" w14:textId="44C6DC37" w:rsidR="0065763C" w:rsidRPr="00D96DB4" w:rsidRDefault="009E1488" w:rsidP="0065763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65763C">
              <w:rPr>
                <w:rFonts w:ascii="David" w:hAnsi="David" w:cs="David"/>
              </w:rPr>
              <w:t xml:space="preserve">3 </w:t>
            </w:r>
            <w:r w:rsidR="0065763C" w:rsidRPr="00C573A9">
              <w:rPr>
                <w:rFonts w:ascii="David" w:hAnsi="David" w:cs="David"/>
              </w:rPr>
              <w:t>intrapersonal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  <w:tr w:rsidR="0065763C" w14:paraId="27099678" w14:textId="77777777" w:rsidTr="00657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8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BD90E" w14:textId="77777777" w:rsidR="0065763C" w:rsidRPr="00DB361A" w:rsidRDefault="0065763C" w:rsidP="0065763C">
            <w:pPr>
              <w:spacing w:after="240"/>
              <w:jc w:val="center"/>
              <w:rPr>
                <w:rFonts w:ascii="David" w:hAnsi="David" w:cs="David"/>
                <w:b/>
                <w:bCs/>
                <w:rtl/>
              </w:rPr>
            </w:pPr>
          </w:p>
        </w:tc>
        <w:tc>
          <w:tcPr>
            <w:tcW w:w="1421" w:type="dxa"/>
            <w:vAlign w:val="center"/>
          </w:tcPr>
          <w:p w14:paraId="70B2AC5A" w14:textId="77777777" w:rsidR="0065763C" w:rsidRPr="00DB361A" w:rsidRDefault="0065763C" w:rsidP="0065763C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rtl/>
              </w:rPr>
            </w:pPr>
            <w:r w:rsidRPr="00DB361A">
              <w:rPr>
                <w:rFonts w:ascii="David" w:hAnsi="David" w:cs="David" w:hint="cs"/>
                <w:b/>
                <w:bCs/>
                <w:rtl/>
              </w:rPr>
              <w:t xml:space="preserve">תפקוד בחברה </w:t>
            </w:r>
            <w:r w:rsidRPr="00DB361A">
              <w:rPr>
                <w:rFonts w:ascii="David" w:hAnsi="David" w:cs="David"/>
                <w:b/>
                <w:bCs/>
              </w:rPr>
              <w:t>(N=21)</w:t>
            </w:r>
          </w:p>
        </w:tc>
        <w:tc>
          <w:tcPr>
            <w:tcW w:w="1700" w:type="dxa"/>
            <w:vAlign w:val="center"/>
          </w:tcPr>
          <w:p w14:paraId="118ADBDE" w14:textId="089D57A7" w:rsidR="0065763C" w:rsidRPr="00D96DB4" w:rsidRDefault="009E1488" w:rsidP="0065763C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4334EB">
              <w:rPr>
                <w:rFonts w:ascii="David" w:hAnsi="David" w:cs="David"/>
              </w:rPr>
              <w:t xml:space="preserve">1 </w:t>
            </w:r>
            <w:r w:rsidR="0065763C" w:rsidRPr="00B05AA7">
              <w:rPr>
                <w:rFonts w:ascii="David" w:hAnsi="David" w:cs="David"/>
              </w:rPr>
              <w:t>functioning in society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710" w:type="dxa"/>
            <w:vAlign w:val="center"/>
          </w:tcPr>
          <w:p w14:paraId="17218361" w14:textId="689CED4C" w:rsidR="0065763C" w:rsidRPr="00D96DB4" w:rsidRDefault="009E1488" w:rsidP="0065763C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4334EB">
              <w:rPr>
                <w:rFonts w:ascii="David" w:hAnsi="David" w:cs="David"/>
              </w:rPr>
              <w:t xml:space="preserve">2 </w:t>
            </w:r>
            <w:r w:rsidR="0065763C" w:rsidRPr="00B05AA7">
              <w:rPr>
                <w:rFonts w:ascii="David" w:hAnsi="David" w:cs="David"/>
              </w:rPr>
              <w:t>functioning in society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714" w:type="dxa"/>
            <w:vAlign w:val="center"/>
          </w:tcPr>
          <w:p w14:paraId="7BB9EEC3" w14:textId="630B87AE" w:rsidR="0065763C" w:rsidRPr="00D96DB4" w:rsidRDefault="009E1488" w:rsidP="0065763C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4334EB">
              <w:rPr>
                <w:rFonts w:ascii="David" w:hAnsi="David" w:cs="David"/>
              </w:rPr>
              <w:t xml:space="preserve">3 </w:t>
            </w:r>
            <w:r w:rsidR="0065763C" w:rsidRPr="00B05AA7">
              <w:rPr>
                <w:rFonts w:ascii="David" w:hAnsi="David" w:cs="David"/>
              </w:rPr>
              <w:t>functioning in society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  <w:tr w:rsidR="000F6687" w14:paraId="24852091" w14:textId="77777777" w:rsidTr="0065763C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8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DE352A" w14:textId="77777777" w:rsidR="000F6687" w:rsidRPr="00DB361A" w:rsidRDefault="000F6687" w:rsidP="000F6687">
            <w:pPr>
              <w:spacing w:after="240"/>
              <w:jc w:val="center"/>
              <w:rPr>
                <w:rFonts w:ascii="David" w:hAnsi="David" w:cs="David"/>
                <w:b/>
                <w:bCs/>
                <w:rtl/>
              </w:rPr>
            </w:pPr>
          </w:p>
        </w:tc>
        <w:tc>
          <w:tcPr>
            <w:tcW w:w="1421" w:type="dxa"/>
            <w:vAlign w:val="center"/>
          </w:tcPr>
          <w:p w14:paraId="28AA4F3F" w14:textId="77777777" w:rsidR="000F6687" w:rsidRPr="00DB361A" w:rsidRDefault="000F6687" w:rsidP="000F6687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rtl/>
              </w:rPr>
            </w:pPr>
            <w:r w:rsidRPr="00DB361A">
              <w:rPr>
                <w:rFonts w:ascii="David" w:hAnsi="David" w:cs="David" w:hint="cs"/>
                <w:b/>
                <w:bCs/>
                <w:rtl/>
              </w:rPr>
              <w:t xml:space="preserve">הובלה </w:t>
            </w:r>
            <w:r w:rsidRPr="00DB361A">
              <w:rPr>
                <w:rFonts w:ascii="David" w:hAnsi="David" w:cs="David"/>
                <w:b/>
                <w:bCs/>
              </w:rPr>
              <w:t>(N=21)</w:t>
            </w:r>
          </w:p>
        </w:tc>
        <w:tc>
          <w:tcPr>
            <w:tcW w:w="1700" w:type="dxa"/>
            <w:vAlign w:val="center"/>
          </w:tcPr>
          <w:p w14:paraId="28AEE633" w14:textId="431DEE19" w:rsidR="000F6687" w:rsidRPr="00D96DB4" w:rsidRDefault="009E1488" w:rsidP="000F6687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FB1148">
              <w:rPr>
                <w:rFonts w:ascii="David" w:hAnsi="David" w:cs="David"/>
              </w:rPr>
              <w:t>1</w:t>
            </w:r>
            <w:r w:rsidR="000F6687">
              <w:rPr>
                <w:rFonts w:ascii="David" w:hAnsi="David" w:cs="David"/>
              </w:rPr>
              <w:t xml:space="preserve"> </w:t>
            </w:r>
            <w:r w:rsidR="000F6687" w:rsidRPr="00B05AA7">
              <w:rPr>
                <w:rFonts w:ascii="David" w:hAnsi="David" w:cs="David"/>
              </w:rPr>
              <w:t>leadership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710" w:type="dxa"/>
            <w:vAlign w:val="center"/>
          </w:tcPr>
          <w:p w14:paraId="58C202D9" w14:textId="414B6472" w:rsidR="000F6687" w:rsidRPr="00D96DB4" w:rsidRDefault="009E1488" w:rsidP="000F6687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FB1148">
              <w:rPr>
                <w:rFonts w:ascii="David" w:hAnsi="David" w:cs="David"/>
              </w:rPr>
              <w:t>2</w:t>
            </w:r>
            <w:r w:rsidR="000F6687">
              <w:rPr>
                <w:rFonts w:ascii="David" w:hAnsi="David" w:cs="David"/>
              </w:rPr>
              <w:t xml:space="preserve"> </w:t>
            </w:r>
            <w:r w:rsidR="000F6687" w:rsidRPr="00B05AA7">
              <w:rPr>
                <w:rFonts w:ascii="David" w:hAnsi="David" w:cs="David"/>
              </w:rPr>
              <w:t>leadership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714" w:type="dxa"/>
            <w:vAlign w:val="center"/>
          </w:tcPr>
          <w:p w14:paraId="25F4343F" w14:textId="6E287549" w:rsidR="000F6687" w:rsidRPr="00D96DB4" w:rsidRDefault="009E1488" w:rsidP="000F6687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670672">
              <w:rPr>
                <w:rFonts w:ascii="David" w:hAnsi="David" w:cs="David"/>
              </w:rPr>
              <w:t xml:space="preserve">3 </w:t>
            </w:r>
            <w:r w:rsidR="000F6687" w:rsidRPr="00B05AA7">
              <w:rPr>
                <w:rFonts w:ascii="David" w:hAnsi="David" w:cs="David"/>
              </w:rPr>
              <w:t>leadership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  <w:tr w:rsidR="00143AA1" w14:paraId="2EB5BE33" w14:textId="77777777" w:rsidTr="00657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8" w:type="dxa"/>
            <w:vMerge w:val="restart"/>
            <w:tcBorders>
              <w:top w:val="single" w:sz="4" w:space="0" w:color="auto"/>
            </w:tcBorders>
            <w:vAlign w:val="center"/>
          </w:tcPr>
          <w:p w14:paraId="223F1FB0" w14:textId="77777777" w:rsidR="00143AA1" w:rsidRDefault="00143AA1" w:rsidP="00143AA1">
            <w:pPr>
              <w:spacing w:after="240"/>
              <w:jc w:val="center"/>
              <w:rPr>
                <w:rFonts w:ascii="David" w:hAnsi="David" w:cs="David"/>
                <w:b/>
                <w:bCs/>
                <w:rtl/>
              </w:rPr>
            </w:pPr>
          </w:p>
          <w:p w14:paraId="6AAF6193" w14:textId="77777777" w:rsidR="00143AA1" w:rsidRPr="004B3FD1" w:rsidRDefault="00143AA1" w:rsidP="00143AA1">
            <w:pPr>
              <w:spacing w:after="240"/>
              <w:jc w:val="center"/>
              <w:rPr>
                <w:rFonts w:ascii="David" w:hAnsi="David" w:cs="David"/>
                <w:b/>
                <w:bCs/>
                <w:i w:val="0"/>
                <w:iCs w:val="0"/>
                <w:rtl/>
              </w:rPr>
            </w:pPr>
            <w:r w:rsidRPr="004B3FD1">
              <w:rPr>
                <w:rFonts w:ascii="David" w:hAnsi="David" w:cs="David" w:hint="cs"/>
                <w:b/>
                <w:bCs/>
                <w:i w:val="0"/>
                <w:iCs w:val="0"/>
                <w:sz w:val="28"/>
                <w:szCs w:val="28"/>
                <w:rtl/>
              </w:rPr>
              <w:t>מקצועיות</w:t>
            </w:r>
          </w:p>
        </w:tc>
        <w:tc>
          <w:tcPr>
            <w:tcW w:w="1421" w:type="dxa"/>
            <w:vAlign w:val="center"/>
          </w:tcPr>
          <w:p w14:paraId="653F3EE8" w14:textId="77777777" w:rsidR="00143AA1" w:rsidRPr="00DB361A" w:rsidRDefault="00143AA1" w:rsidP="00143AA1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rtl/>
              </w:rPr>
            </w:pPr>
            <w:r w:rsidRPr="00DB361A">
              <w:rPr>
                <w:rFonts w:ascii="David" w:hAnsi="David" w:cs="David" w:hint="cs"/>
                <w:b/>
                <w:bCs/>
                <w:rtl/>
              </w:rPr>
              <w:t xml:space="preserve">ניהול והתנהלות </w:t>
            </w:r>
            <w:r w:rsidRPr="00DB361A">
              <w:rPr>
                <w:rFonts w:ascii="David" w:hAnsi="David" w:cs="David"/>
                <w:b/>
                <w:bCs/>
              </w:rPr>
              <w:t>(N=21)</w:t>
            </w:r>
          </w:p>
        </w:tc>
        <w:tc>
          <w:tcPr>
            <w:tcW w:w="1700" w:type="dxa"/>
            <w:vAlign w:val="center"/>
          </w:tcPr>
          <w:p w14:paraId="465D49CF" w14:textId="2474FC6D" w:rsidR="00143AA1" w:rsidRPr="00D96DB4" w:rsidRDefault="009E1488" w:rsidP="00143AA1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E66FAC">
              <w:rPr>
                <w:rFonts w:ascii="David" w:hAnsi="David" w:cs="David"/>
              </w:rPr>
              <w:t>1</w:t>
            </w:r>
            <w:r w:rsidR="00143AA1">
              <w:rPr>
                <w:rFonts w:ascii="David" w:hAnsi="David" w:cs="David"/>
              </w:rPr>
              <w:t xml:space="preserve"> </w:t>
            </w:r>
            <w:r w:rsidR="00143AA1" w:rsidRPr="00B05AA7">
              <w:rPr>
                <w:rFonts w:ascii="David" w:hAnsi="David" w:cs="David"/>
              </w:rPr>
              <w:t>conduct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710" w:type="dxa"/>
            <w:vAlign w:val="center"/>
          </w:tcPr>
          <w:p w14:paraId="03E569E3" w14:textId="48810CEC" w:rsidR="00143AA1" w:rsidRPr="00D96DB4" w:rsidRDefault="009E1488" w:rsidP="00143AA1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E66FAC">
              <w:rPr>
                <w:rFonts w:ascii="David" w:hAnsi="David" w:cs="David"/>
              </w:rPr>
              <w:t>2</w:t>
            </w:r>
            <w:r w:rsidR="00143AA1">
              <w:rPr>
                <w:rFonts w:ascii="David" w:hAnsi="David" w:cs="David"/>
              </w:rPr>
              <w:t xml:space="preserve"> </w:t>
            </w:r>
            <w:r w:rsidR="00143AA1" w:rsidRPr="00B05AA7">
              <w:rPr>
                <w:rFonts w:ascii="David" w:hAnsi="David" w:cs="David"/>
              </w:rPr>
              <w:t>conduct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714" w:type="dxa"/>
            <w:vAlign w:val="center"/>
          </w:tcPr>
          <w:p w14:paraId="131BDB38" w14:textId="4E0A3D07" w:rsidR="00143AA1" w:rsidRPr="00D96DB4" w:rsidRDefault="009E1488" w:rsidP="00143AA1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E66FAC">
              <w:rPr>
                <w:rFonts w:ascii="David" w:hAnsi="David" w:cs="David"/>
              </w:rPr>
              <w:t>3</w:t>
            </w:r>
            <w:r w:rsidR="00143AA1">
              <w:rPr>
                <w:rFonts w:ascii="David" w:hAnsi="David" w:cs="David"/>
              </w:rPr>
              <w:t xml:space="preserve"> </w:t>
            </w:r>
            <w:r w:rsidR="00143AA1" w:rsidRPr="00B05AA7">
              <w:rPr>
                <w:rFonts w:ascii="David" w:hAnsi="David" w:cs="David"/>
              </w:rPr>
              <w:t>conduct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  <w:tr w:rsidR="00E66FAC" w14:paraId="577F22F1" w14:textId="77777777" w:rsidTr="0065763C">
        <w:trPr>
          <w:trHeight w:val="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8" w:type="dxa"/>
            <w:vMerge/>
            <w:vAlign w:val="center"/>
          </w:tcPr>
          <w:p w14:paraId="0D4E6F9D" w14:textId="77777777" w:rsidR="00E66FAC" w:rsidRPr="00DB361A" w:rsidRDefault="00E66FAC" w:rsidP="00E66FAC">
            <w:pPr>
              <w:spacing w:after="240"/>
              <w:jc w:val="center"/>
              <w:rPr>
                <w:rFonts w:ascii="David" w:hAnsi="David" w:cs="David"/>
                <w:b/>
                <w:bCs/>
                <w:rtl/>
              </w:rPr>
            </w:pPr>
          </w:p>
        </w:tc>
        <w:tc>
          <w:tcPr>
            <w:tcW w:w="1421" w:type="dxa"/>
            <w:vAlign w:val="center"/>
          </w:tcPr>
          <w:p w14:paraId="151C9FA6" w14:textId="77777777" w:rsidR="00E66FAC" w:rsidRPr="00DB361A" w:rsidRDefault="00E66FAC" w:rsidP="00E66FA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rtl/>
              </w:rPr>
            </w:pPr>
            <w:r>
              <w:rPr>
                <w:rFonts w:ascii="David" w:hAnsi="David" w:cs="David" w:hint="cs"/>
                <w:b/>
                <w:bCs/>
                <w:rtl/>
              </w:rPr>
              <w:t>מדעי אקדמי</w:t>
            </w:r>
            <w:r w:rsidRPr="00DB361A">
              <w:rPr>
                <w:rFonts w:ascii="David" w:hAnsi="David" w:cs="David" w:hint="cs"/>
                <w:b/>
                <w:bCs/>
                <w:rtl/>
              </w:rPr>
              <w:t xml:space="preserve"> </w:t>
            </w:r>
            <w:r w:rsidRPr="00DB361A">
              <w:rPr>
                <w:rFonts w:ascii="David" w:hAnsi="David" w:cs="David"/>
                <w:b/>
                <w:bCs/>
              </w:rPr>
              <w:t>(N=21)</w:t>
            </w:r>
          </w:p>
        </w:tc>
        <w:tc>
          <w:tcPr>
            <w:tcW w:w="1700" w:type="dxa"/>
            <w:vAlign w:val="center"/>
          </w:tcPr>
          <w:p w14:paraId="06254CF8" w14:textId="56A9DC6B" w:rsidR="00E66FAC" w:rsidRPr="00D96DB4" w:rsidRDefault="009E1488" w:rsidP="00E66FA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E66FAC">
              <w:rPr>
                <w:rFonts w:ascii="David" w:hAnsi="David" w:cs="David"/>
              </w:rPr>
              <w:t>1 academy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710" w:type="dxa"/>
            <w:vAlign w:val="center"/>
          </w:tcPr>
          <w:p w14:paraId="60067945" w14:textId="59573B9C" w:rsidR="00E66FAC" w:rsidRPr="00D96DB4" w:rsidRDefault="009E1488" w:rsidP="00E66FA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E66FAC">
              <w:rPr>
                <w:rFonts w:ascii="David" w:hAnsi="David" w:cs="David"/>
              </w:rPr>
              <w:t xml:space="preserve">2 </w:t>
            </w:r>
            <w:r w:rsidR="00E66FAC" w:rsidRPr="00B05AA7">
              <w:rPr>
                <w:rFonts w:ascii="David" w:hAnsi="David" w:cs="David"/>
              </w:rPr>
              <w:t xml:space="preserve">academy 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714" w:type="dxa"/>
            <w:vAlign w:val="center"/>
          </w:tcPr>
          <w:p w14:paraId="7367283A" w14:textId="6AB803D3" w:rsidR="00E66FAC" w:rsidRPr="00D96DB4" w:rsidRDefault="009E1488" w:rsidP="00E66FA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E66FAC">
              <w:rPr>
                <w:rFonts w:ascii="David" w:hAnsi="David" w:cs="David"/>
              </w:rPr>
              <w:t xml:space="preserve">3 </w:t>
            </w:r>
            <w:r w:rsidR="00E66FAC" w:rsidRPr="00B05AA7">
              <w:rPr>
                <w:rFonts w:ascii="David" w:hAnsi="David" w:cs="David"/>
              </w:rPr>
              <w:t xml:space="preserve">academy 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  <w:tr w:rsidR="004F03F8" w14:paraId="3AF17401" w14:textId="77777777" w:rsidTr="00657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8" w:type="dxa"/>
            <w:vMerge/>
            <w:vAlign w:val="center"/>
          </w:tcPr>
          <w:p w14:paraId="1EB05E4D" w14:textId="77777777" w:rsidR="004F03F8" w:rsidRPr="00DB361A" w:rsidRDefault="004F03F8" w:rsidP="004F03F8">
            <w:pPr>
              <w:spacing w:after="240"/>
              <w:jc w:val="center"/>
              <w:rPr>
                <w:rFonts w:ascii="David" w:hAnsi="David" w:cs="David"/>
                <w:b/>
                <w:bCs/>
                <w:rtl/>
              </w:rPr>
            </w:pPr>
          </w:p>
        </w:tc>
        <w:tc>
          <w:tcPr>
            <w:tcW w:w="1421" w:type="dxa"/>
            <w:vAlign w:val="center"/>
          </w:tcPr>
          <w:p w14:paraId="6F1E6026" w14:textId="00FEA0FA" w:rsidR="004F03F8" w:rsidRDefault="004F03F8" w:rsidP="004F03F8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rtl/>
              </w:rPr>
            </w:pPr>
            <w:r>
              <w:rPr>
                <w:rFonts w:ascii="David" w:hAnsi="David" w:cs="David" w:hint="cs"/>
                <w:b/>
                <w:bCs/>
                <w:rtl/>
              </w:rPr>
              <w:t>מדעי ייש</w:t>
            </w:r>
            <w:r w:rsidR="006D24AD">
              <w:rPr>
                <w:rFonts w:ascii="David" w:hAnsi="David" w:cs="David" w:hint="cs"/>
                <w:b/>
                <w:bCs/>
                <w:rtl/>
              </w:rPr>
              <w:t>ומי</w:t>
            </w:r>
            <w:r w:rsidRPr="00DB361A">
              <w:rPr>
                <w:rFonts w:ascii="David" w:hAnsi="David" w:cs="David" w:hint="cs"/>
                <w:b/>
                <w:bCs/>
                <w:rtl/>
              </w:rPr>
              <w:t xml:space="preserve"> </w:t>
            </w:r>
            <w:r w:rsidRPr="00DB361A">
              <w:rPr>
                <w:rFonts w:ascii="David" w:hAnsi="David" w:cs="David"/>
                <w:b/>
                <w:bCs/>
              </w:rPr>
              <w:t>(N=21)</w:t>
            </w:r>
          </w:p>
        </w:tc>
        <w:tc>
          <w:tcPr>
            <w:tcW w:w="1700" w:type="dxa"/>
            <w:vAlign w:val="center"/>
          </w:tcPr>
          <w:p w14:paraId="7B5B8A23" w14:textId="7B9F7A32" w:rsidR="004F03F8" w:rsidRDefault="009E1488" w:rsidP="004F03F8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4F03F8">
              <w:rPr>
                <w:rFonts w:ascii="David" w:hAnsi="David" w:cs="David"/>
              </w:rPr>
              <w:t xml:space="preserve">1 </w:t>
            </w:r>
            <w:r w:rsidR="004818BF" w:rsidRPr="004818BF">
              <w:rPr>
                <w:rFonts w:ascii="David" w:hAnsi="David" w:cs="David"/>
              </w:rPr>
              <w:t>applicative knowledge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710" w:type="dxa"/>
            <w:vAlign w:val="center"/>
          </w:tcPr>
          <w:p w14:paraId="01CF5622" w14:textId="4EEB5EEF" w:rsidR="004F03F8" w:rsidRDefault="009E1488" w:rsidP="004F03F8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4F03F8">
              <w:rPr>
                <w:rFonts w:ascii="David" w:hAnsi="David" w:cs="David"/>
              </w:rPr>
              <w:t xml:space="preserve">2 </w:t>
            </w:r>
            <w:r w:rsidR="004818BF" w:rsidRPr="004818BF">
              <w:rPr>
                <w:rFonts w:ascii="David" w:hAnsi="David" w:cs="David"/>
              </w:rPr>
              <w:t>applicative knowledge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714" w:type="dxa"/>
            <w:vAlign w:val="center"/>
          </w:tcPr>
          <w:p w14:paraId="0A27FBBF" w14:textId="11AA8249" w:rsidR="004F03F8" w:rsidRDefault="009E1488" w:rsidP="004818BF">
            <w:pPr>
              <w:bidi w:val="0"/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vid" w:hAnsi="David" w:cs="David"/>
              </w:rPr>
            </w:pPr>
            <w:r>
              <w:rPr>
                <w:rFonts w:ascii="David" w:hAnsi="David" w:cs="David"/>
              </w:rPr>
              <w:t>{</w:t>
            </w:r>
            <w:r w:rsidR="004F03F8">
              <w:rPr>
                <w:rFonts w:ascii="David" w:hAnsi="David" w:cs="David"/>
              </w:rPr>
              <w:t xml:space="preserve">3 </w:t>
            </w:r>
            <w:r w:rsidR="004818BF" w:rsidRPr="004818BF">
              <w:rPr>
                <w:rFonts w:ascii="David" w:hAnsi="David" w:cs="David"/>
              </w:rPr>
              <w:t>applicative knowledge</w:t>
            </w:r>
            <w:r>
              <w:rPr>
                <w:rFonts w:ascii="David" w:hAnsi="David" w:cs="David"/>
              </w:rPr>
              <w:t>}</w:t>
            </w:r>
          </w:p>
        </w:tc>
      </w:tr>
      <w:tr w:rsidR="004F03F8" w14:paraId="216514F6" w14:textId="77777777" w:rsidTr="0065763C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8" w:type="dxa"/>
            <w:vMerge/>
            <w:vAlign w:val="center"/>
          </w:tcPr>
          <w:p w14:paraId="436C6AB7" w14:textId="77777777" w:rsidR="004F03F8" w:rsidRPr="00DB361A" w:rsidRDefault="004F03F8" w:rsidP="004F03F8">
            <w:pPr>
              <w:spacing w:after="240"/>
              <w:jc w:val="center"/>
              <w:rPr>
                <w:rFonts w:ascii="David" w:hAnsi="David" w:cs="David"/>
                <w:b/>
                <w:bCs/>
                <w:rtl/>
              </w:rPr>
            </w:pPr>
          </w:p>
        </w:tc>
        <w:tc>
          <w:tcPr>
            <w:tcW w:w="1421" w:type="dxa"/>
            <w:vAlign w:val="center"/>
          </w:tcPr>
          <w:p w14:paraId="3146CF4A" w14:textId="77777777" w:rsidR="004F03F8" w:rsidRPr="00DB361A" w:rsidRDefault="004F03F8" w:rsidP="004F03F8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/>
                <w:bCs/>
                <w:rtl/>
              </w:rPr>
            </w:pPr>
            <w:r>
              <w:rPr>
                <w:rFonts w:ascii="David" w:hAnsi="David" w:cs="David" w:hint="cs"/>
                <w:b/>
                <w:bCs/>
                <w:rtl/>
              </w:rPr>
              <w:t>בטחוני</w:t>
            </w:r>
            <w:r w:rsidRPr="00DB361A">
              <w:rPr>
                <w:rFonts w:ascii="David" w:hAnsi="David" w:cs="David" w:hint="cs"/>
                <w:b/>
                <w:bCs/>
                <w:rtl/>
              </w:rPr>
              <w:t xml:space="preserve"> </w:t>
            </w:r>
            <w:r w:rsidRPr="00DB361A">
              <w:rPr>
                <w:rFonts w:ascii="David" w:hAnsi="David" w:cs="David"/>
                <w:b/>
                <w:bCs/>
              </w:rPr>
              <w:t>(N=21)</w:t>
            </w:r>
          </w:p>
        </w:tc>
        <w:tc>
          <w:tcPr>
            <w:tcW w:w="1700" w:type="dxa"/>
            <w:vAlign w:val="center"/>
          </w:tcPr>
          <w:p w14:paraId="048B1770" w14:textId="37C0842D" w:rsidR="004F03F8" w:rsidRPr="00D96DB4" w:rsidRDefault="009E1488" w:rsidP="004F03F8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4F03F8">
              <w:rPr>
                <w:rFonts w:ascii="David" w:hAnsi="David" w:cs="David"/>
              </w:rPr>
              <w:t xml:space="preserve">1 </w:t>
            </w:r>
            <w:r w:rsidR="004F03F8" w:rsidRPr="00B05AA7">
              <w:rPr>
                <w:rFonts w:ascii="David" w:hAnsi="David" w:cs="David"/>
              </w:rPr>
              <w:t>security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710" w:type="dxa"/>
            <w:vAlign w:val="center"/>
          </w:tcPr>
          <w:p w14:paraId="670ED716" w14:textId="3A7B2059" w:rsidR="004F03F8" w:rsidRPr="00D96DB4" w:rsidRDefault="009E1488" w:rsidP="004F03F8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4F03F8">
              <w:rPr>
                <w:rFonts w:ascii="David" w:hAnsi="David" w:cs="David"/>
              </w:rPr>
              <w:t xml:space="preserve">2 </w:t>
            </w:r>
            <w:r w:rsidR="004F03F8" w:rsidRPr="00B05AA7">
              <w:rPr>
                <w:rFonts w:ascii="David" w:hAnsi="David" w:cs="David"/>
              </w:rPr>
              <w:t>security</w:t>
            </w:r>
            <w:r>
              <w:rPr>
                <w:rFonts w:ascii="David" w:hAnsi="David" w:cs="David"/>
                <w:rtl/>
              </w:rPr>
              <w:t>}</w:t>
            </w:r>
          </w:p>
        </w:tc>
        <w:tc>
          <w:tcPr>
            <w:tcW w:w="1714" w:type="dxa"/>
            <w:vAlign w:val="center"/>
          </w:tcPr>
          <w:p w14:paraId="3F5E580F" w14:textId="05B2D44D" w:rsidR="004F03F8" w:rsidRPr="00D96DB4" w:rsidRDefault="009E1488" w:rsidP="004F03F8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t>{</w:t>
            </w:r>
            <w:r w:rsidR="004F03F8">
              <w:rPr>
                <w:rFonts w:ascii="David" w:hAnsi="David" w:cs="David"/>
              </w:rPr>
              <w:t xml:space="preserve">3 </w:t>
            </w:r>
            <w:r w:rsidR="004F03F8" w:rsidRPr="00B05AA7">
              <w:rPr>
                <w:rFonts w:ascii="David" w:hAnsi="David" w:cs="David"/>
              </w:rPr>
              <w:t>security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</w:tbl>
    <w:p w14:paraId="1B534C22" w14:textId="77777777" w:rsidR="005362A3" w:rsidRPr="006D0AA4" w:rsidRDefault="005362A3" w:rsidP="006D0AA4">
      <w:pPr>
        <w:spacing w:line="360" w:lineRule="auto"/>
        <w:rPr>
          <w:rFonts w:ascii="David" w:hAnsi="David" w:cs="David"/>
          <w:b/>
          <w:bCs/>
          <w:rtl/>
        </w:rPr>
      </w:pPr>
    </w:p>
    <w:tbl>
      <w:tblPr>
        <w:tblStyle w:val="TableGrid"/>
        <w:bidiVisual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9B3C8F" w14:paraId="68566A1F" w14:textId="77777777" w:rsidTr="00B4377F">
        <w:tc>
          <w:tcPr>
            <w:tcW w:w="9060" w:type="dxa"/>
          </w:tcPr>
          <w:p w14:paraId="7B723B35" w14:textId="389322B1" w:rsidR="009B3C8F" w:rsidRDefault="009E1488" w:rsidP="009B3C8F">
            <w:pPr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/>
                <w:rtl/>
              </w:rPr>
              <w:lastRenderedPageBreak/>
              <w:t>{</w:t>
            </w:r>
            <w:r w:rsidR="009B3C8F">
              <w:rPr>
                <w:rFonts w:ascii="David" w:hAnsi="David" w:cs="David"/>
              </w:rPr>
              <w:t>progress_graph</w:t>
            </w:r>
            <w:r>
              <w:rPr>
                <w:rFonts w:ascii="David" w:hAnsi="David" w:cs="David"/>
                <w:rtl/>
              </w:rPr>
              <w:t>}</w:t>
            </w:r>
          </w:p>
        </w:tc>
      </w:tr>
    </w:tbl>
    <w:p w14:paraId="0D30390B" w14:textId="0E091944" w:rsidR="00AA3C06" w:rsidRPr="00AA3C06" w:rsidRDefault="00AA3C06" w:rsidP="00AA3C06">
      <w:pPr>
        <w:rPr>
          <w:rFonts w:ascii="David" w:hAnsi="David" w:cs="David"/>
        </w:rPr>
      </w:pPr>
    </w:p>
    <w:p w14:paraId="0E1AF702" w14:textId="3B82CF22" w:rsidR="00AA3C06" w:rsidRPr="00AA3C06" w:rsidRDefault="00AA3C06" w:rsidP="00AA3C06">
      <w:pPr>
        <w:rPr>
          <w:rFonts w:ascii="David" w:hAnsi="David" w:cs="David"/>
        </w:rPr>
      </w:pPr>
    </w:p>
    <w:p w14:paraId="3086F659" w14:textId="77777777" w:rsidR="00FB48E6" w:rsidRDefault="00FB48E6" w:rsidP="00FB48E6">
      <w:pPr>
        <w:numPr>
          <w:ilvl w:val="0"/>
          <w:numId w:val="5"/>
        </w:numPr>
        <w:spacing w:line="360" w:lineRule="auto"/>
        <w:jc w:val="both"/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הערות מילוליות</w:t>
      </w:r>
    </w:p>
    <w:tbl>
      <w:tblPr>
        <w:tblStyle w:val="TableGrid"/>
        <w:bidiVisual/>
        <w:tblW w:w="0" w:type="auto"/>
        <w:tblInd w:w="340" w:type="dxa"/>
        <w:tblLook w:val="04A0" w:firstRow="1" w:lastRow="0" w:firstColumn="1" w:lastColumn="0" w:noHBand="0" w:noVBand="1"/>
      </w:tblPr>
      <w:tblGrid>
        <w:gridCol w:w="2432"/>
        <w:gridCol w:w="6288"/>
      </w:tblGrid>
      <w:tr w:rsidR="005D6A08" w14:paraId="5E4535EA" w14:textId="77777777" w:rsidTr="00722128">
        <w:tc>
          <w:tcPr>
            <w:tcW w:w="2432" w:type="dxa"/>
            <w:vAlign w:val="center"/>
          </w:tcPr>
          <w:p w14:paraId="20FEF2D8" w14:textId="188675E8" w:rsidR="005D6A08" w:rsidRDefault="005D6A08" w:rsidP="005D6A08">
            <w:pPr>
              <w:jc w:val="center"/>
              <w:rPr>
                <w:rFonts w:ascii="David" w:hAnsi="David" w:cs="David"/>
                <w:b/>
                <w:bCs/>
              </w:rPr>
            </w:pPr>
            <w:r w:rsidRPr="00BB0749">
              <w:rPr>
                <w:rFonts w:ascii="David" w:hAnsi="David" w:cs="David" w:hint="cs"/>
                <w:b/>
                <w:bCs/>
                <w:rtl/>
              </w:rPr>
              <w:t>נקודות לשימ</w:t>
            </w:r>
            <w:r>
              <w:rPr>
                <w:rFonts w:ascii="David" w:hAnsi="David" w:cs="David" w:hint="cs"/>
                <w:b/>
                <w:bCs/>
                <w:rtl/>
              </w:rPr>
              <w:t>ור</w:t>
            </w:r>
          </w:p>
          <w:p w14:paraId="6FCADE38" w14:textId="300B0E94" w:rsidR="005D6A08" w:rsidRPr="00BB0749" w:rsidRDefault="005D6A08" w:rsidP="005D6A08">
            <w:pPr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BB0749">
              <w:rPr>
                <w:rFonts w:ascii="David" w:hAnsi="David"/>
                <w:lang w:val="he-IL" w:eastAsia="en-US" w:bidi="ar-SA"/>
              </w:rPr>
              <w:t>רמת היכרות גבוהה &gt;= 4</w:t>
            </w:r>
            <w:r w:rsidRPr="00BB0749">
              <w:rPr>
                <w:rFonts w:ascii="MS Gothic" w:eastAsia="MS Gothic" w:hAnsi="MS Gothic" w:cs="MS Gothic" w:hint="eastAsia"/>
                <w:lang w:val="he-IL" w:eastAsia="en-US" w:bidi="ar-SA"/>
              </w:rPr>
              <w:t>‬</w:t>
            </w:r>
            <w:r>
              <w:t>‬</w:t>
            </w:r>
            <w:r>
              <w:t>‬</w:t>
            </w:r>
            <w:r>
              <w:t>‬</w:t>
            </w:r>
          </w:p>
          <w:p w14:paraId="66FAFC0F" w14:textId="7C9E12DD" w:rsidR="005D6A08" w:rsidRPr="00BB0749" w:rsidRDefault="005D6A08" w:rsidP="005D6A08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BB0749">
              <w:rPr>
                <w:rFonts w:ascii="David" w:hAnsi="David"/>
                <w:lang w:val="he-IL" w:eastAsia="en-US" w:bidi="ar-SA"/>
              </w:rPr>
              <w:t>רמת היכרות נמוכה &lt; 4</w:t>
            </w:r>
            <w:r w:rsidRPr="00BB0749">
              <w:rPr>
                <w:rFonts w:ascii="MS Gothic" w:eastAsia="MS Gothic" w:hAnsi="MS Gothic" w:cs="MS Gothic" w:hint="eastAsia"/>
                <w:lang w:val="he-IL" w:eastAsia="en-US" w:bidi="ar-SA"/>
              </w:rPr>
              <w:t>‬</w:t>
            </w:r>
            <w:r>
              <w:t>‬</w:t>
            </w:r>
            <w:r>
              <w:t>‬</w:t>
            </w:r>
            <w:r>
              <w:t>‬</w:t>
            </w:r>
          </w:p>
        </w:tc>
        <w:tc>
          <w:tcPr>
            <w:tcW w:w="6288" w:type="dxa"/>
          </w:tcPr>
          <w:p w14:paraId="74B86833" w14:textId="575D8D5C" w:rsidR="00434D57" w:rsidRDefault="00434D57" w:rsidP="00434D57">
            <w:pPr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{% for point in </w:t>
            </w:r>
            <w:proofErr w:type="gramStart"/>
            <w:r>
              <w:rPr>
                <w:rFonts w:ascii="Arial" w:eastAsia="Arial" w:hAnsi="Arial"/>
              </w:rPr>
              <w:t>conserve</w:t>
            </w:r>
            <w:r>
              <w:rPr>
                <w:rFonts w:ascii="Arial" w:eastAsia="Arial" w:hAnsi="Arial"/>
              </w:rPr>
              <w:t>.points</w:t>
            </w:r>
            <w:proofErr w:type="gramEnd"/>
            <w:r>
              <w:rPr>
                <w:rFonts w:ascii="Arial" w:eastAsia="Arial" w:hAnsi="Arial"/>
              </w:rPr>
              <w:t xml:space="preserve"> %}</w:t>
            </w:r>
          </w:p>
          <w:p w14:paraId="61825593" w14:textId="77777777" w:rsidR="00434D57" w:rsidRDefault="00434D57" w:rsidP="00434D57">
            <w:pPr>
              <w:pStyle w:val="ListParagraph"/>
              <w:numPr>
                <w:ilvl w:val="0"/>
                <w:numId w:val="18"/>
              </w:numPr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{{point}}</w:t>
            </w:r>
          </w:p>
          <w:p w14:paraId="45A4CC7A" w14:textId="6019DBB7" w:rsidR="005D6A08" w:rsidRPr="005A536A" w:rsidRDefault="00434D57" w:rsidP="00434D57">
            <w:pPr>
              <w:spacing w:line="360" w:lineRule="auto"/>
              <w:jc w:val="both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Arial" w:eastAsia="Arial" w:hAnsi="Arial"/>
              </w:rPr>
              <w:t>{% endfor %}</w:t>
            </w:r>
          </w:p>
        </w:tc>
      </w:tr>
      <w:tr w:rsidR="005D6A08" w14:paraId="0318041A" w14:textId="77777777" w:rsidTr="00722128">
        <w:tc>
          <w:tcPr>
            <w:tcW w:w="2432" w:type="dxa"/>
            <w:vAlign w:val="center"/>
          </w:tcPr>
          <w:p w14:paraId="368D1D41" w14:textId="4FCF90DE" w:rsidR="005D6A08" w:rsidRDefault="005D6A08" w:rsidP="005D6A08">
            <w:pPr>
              <w:jc w:val="center"/>
              <w:rPr>
                <w:rFonts w:ascii="David" w:hAnsi="David" w:cs="David"/>
                <w:b/>
                <w:bCs/>
              </w:rPr>
            </w:pPr>
            <w:r w:rsidRPr="00BB0749">
              <w:rPr>
                <w:rFonts w:ascii="David" w:hAnsi="David" w:cs="David" w:hint="cs"/>
                <w:b/>
                <w:bCs/>
                <w:rtl/>
              </w:rPr>
              <w:t>נקודות לשי</w:t>
            </w:r>
            <w:r>
              <w:rPr>
                <w:rFonts w:ascii="David" w:hAnsi="David" w:cs="David" w:hint="cs"/>
                <w:b/>
                <w:bCs/>
                <w:rtl/>
              </w:rPr>
              <w:t>פור</w:t>
            </w:r>
          </w:p>
          <w:p w14:paraId="5EA8277E" w14:textId="77777777" w:rsidR="005D6A08" w:rsidRPr="00BB0749" w:rsidRDefault="005D6A08" w:rsidP="005D6A08">
            <w:pPr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BB0749">
              <w:rPr>
                <w:rFonts w:ascii="David" w:hAnsi="David"/>
                <w:lang w:val="he-IL" w:eastAsia="en-US" w:bidi="ar-SA"/>
              </w:rPr>
              <w:t>רמת היכרות גבוהה &gt;= 4</w:t>
            </w:r>
            <w:r w:rsidRPr="00BB0749">
              <w:rPr>
                <w:rFonts w:ascii="MS Gothic" w:eastAsia="MS Gothic" w:hAnsi="MS Gothic" w:cs="MS Gothic" w:hint="eastAsia"/>
                <w:lang w:val="he-IL" w:eastAsia="en-US" w:bidi="ar-SA"/>
              </w:rPr>
              <w:t>‬</w:t>
            </w:r>
            <w:r>
              <w:t>‬</w:t>
            </w:r>
            <w:r>
              <w:t>‬</w:t>
            </w:r>
            <w:r>
              <w:t>‬</w:t>
            </w:r>
          </w:p>
          <w:p w14:paraId="20324ACB" w14:textId="740007A7" w:rsidR="005D6A08" w:rsidRDefault="005D6A08" w:rsidP="005D6A08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BB0749">
              <w:rPr>
                <w:rFonts w:ascii="David" w:hAnsi="David"/>
                <w:lang w:val="he-IL" w:eastAsia="en-US" w:bidi="ar-SA"/>
              </w:rPr>
              <w:t>רמת היכרות נמוכה &lt; 4</w:t>
            </w:r>
            <w:r w:rsidRPr="00BB0749">
              <w:rPr>
                <w:rFonts w:ascii="MS Gothic" w:eastAsia="MS Gothic" w:hAnsi="MS Gothic" w:cs="MS Gothic" w:hint="eastAsia"/>
                <w:lang w:val="he-IL" w:eastAsia="en-US" w:bidi="ar-SA"/>
              </w:rPr>
              <w:t>‬</w:t>
            </w:r>
            <w:r>
              <w:t>‬</w:t>
            </w:r>
            <w:r>
              <w:t>‬</w:t>
            </w:r>
            <w:r>
              <w:t>‬</w:t>
            </w:r>
          </w:p>
        </w:tc>
        <w:tc>
          <w:tcPr>
            <w:tcW w:w="6288" w:type="dxa"/>
          </w:tcPr>
          <w:p w14:paraId="534A7A1F" w14:textId="250AC661" w:rsidR="0078593A" w:rsidRDefault="0078593A" w:rsidP="0078593A">
            <w:pPr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 xml:space="preserve">{% for </w:t>
            </w:r>
            <w:r>
              <w:rPr>
                <w:rFonts w:ascii="Arial" w:eastAsia="Arial" w:hAnsi="Arial"/>
              </w:rPr>
              <w:t>point</w:t>
            </w:r>
            <w:r>
              <w:rPr>
                <w:rFonts w:ascii="Arial" w:eastAsia="Arial" w:hAnsi="Arial"/>
              </w:rPr>
              <w:t xml:space="preserve"> in </w:t>
            </w:r>
            <w:proofErr w:type="gramStart"/>
            <w:r>
              <w:rPr>
                <w:rFonts w:ascii="Arial" w:eastAsia="Arial" w:hAnsi="Arial"/>
              </w:rPr>
              <w:t>improve</w:t>
            </w:r>
            <w:r>
              <w:rPr>
                <w:rFonts w:ascii="Arial" w:eastAsia="Arial" w:hAnsi="Arial"/>
              </w:rPr>
              <w:t>.</w:t>
            </w:r>
            <w:r>
              <w:rPr>
                <w:rFonts w:ascii="Arial" w:eastAsia="Arial" w:hAnsi="Arial"/>
              </w:rPr>
              <w:t>points</w:t>
            </w:r>
            <w:proofErr w:type="gramEnd"/>
            <w:r>
              <w:rPr>
                <w:rFonts w:ascii="Arial" w:eastAsia="Arial" w:hAnsi="Arial"/>
              </w:rPr>
              <w:t xml:space="preserve"> %}</w:t>
            </w:r>
          </w:p>
          <w:p w14:paraId="6B3BC8A2" w14:textId="4AC21031" w:rsidR="0078593A" w:rsidRDefault="0078593A" w:rsidP="0078593A">
            <w:pPr>
              <w:pStyle w:val="ListParagraph"/>
              <w:numPr>
                <w:ilvl w:val="0"/>
                <w:numId w:val="18"/>
              </w:numPr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{{</w:t>
            </w:r>
            <w:r>
              <w:rPr>
                <w:rFonts w:ascii="Arial" w:eastAsia="Arial" w:hAnsi="Arial"/>
              </w:rPr>
              <w:t>point</w:t>
            </w:r>
            <w:r>
              <w:rPr>
                <w:rFonts w:ascii="Arial" w:eastAsia="Arial" w:hAnsi="Arial"/>
              </w:rPr>
              <w:t>}}</w:t>
            </w:r>
          </w:p>
          <w:p w14:paraId="446C2018" w14:textId="66E9A7DD" w:rsidR="005D6A08" w:rsidRPr="0078593A" w:rsidRDefault="0078593A" w:rsidP="0078593A">
            <w:pPr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{% endfor %}</w:t>
            </w:r>
          </w:p>
        </w:tc>
      </w:tr>
    </w:tbl>
    <w:p w14:paraId="32429F7E" w14:textId="58B13CD3" w:rsidR="0007248B" w:rsidRDefault="0007248B" w:rsidP="0007248B">
      <w:pPr>
        <w:rPr>
          <w:rFonts w:ascii="David" w:hAnsi="David" w:cs="David"/>
          <w:rtl/>
        </w:rPr>
      </w:pPr>
    </w:p>
    <w:p w14:paraId="22774F22" w14:textId="77777777" w:rsidR="0007248B" w:rsidRDefault="0007248B">
      <w:pPr>
        <w:bidi w:val="0"/>
        <w:spacing w:after="200" w:line="276" w:lineRule="auto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br w:type="page"/>
      </w:r>
    </w:p>
    <w:p w14:paraId="7237908C" w14:textId="77777777" w:rsidR="00AA3C06" w:rsidRDefault="00AA3C06" w:rsidP="0007248B">
      <w:pPr>
        <w:rPr>
          <w:rFonts w:ascii="David" w:hAnsi="David" w:cs="David"/>
        </w:rPr>
      </w:pPr>
    </w:p>
    <w:p w14:paraId="6F0B8224" w14:textId="278C891A" w:rsidR="00AA3C06" w:rsidRDefault="00AA3C06" w:rsidP="00AA3C06">
      <w:pPr>
        <w:ind w:firstLine="720"/>
        <w:rPr>
          <w:rFonts w:ascii="David" w:hAnsi="David" w:cs="David"/>
        </w:rPr>
      </w:pPr>
    </w:p>
    <w:p w14:paraId="248B9B89" w14:textId="3E668400" w:rsidR="00AA3C06" w:rsidRPr="006C6D29" w:rsidRDefault="00AA3C06" w:rsidP="006C6D29">
      <w:pPr>
        <w:numPr>
          <w:ilvl w:val="0"/>
          <w:numId w:val="5"/>
        </w:numPr>
        <w:spacing w:line="360" w:lineRule="auto"/>
        <w:jc w:val="both"/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נספחים</w:t>
      </w:r>
    </w:p>
    <w:p w14:paraId="7F1C9880" w14:textId="4A597EA2" w:rsidR="006C6D29" w:rsidRDefault="00AA3C06" w:rsidP="00A139D3">
      <w:pPr>
        <w:numPr>
          <w:ilvl w:val="1"/>
          <w:numId w:val="5"/>
        </w:numPr>
        <w:spacing w:line="360" w:lineRule="auto"/>
        <w:jc w:val="both"/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פילוח לפי מידת היכרות</w:t>
      </w:r>
    </w:p>
    <w:tbl>
      <w:tblPr>
        <w:tblStyle w:val="TableGrid"/>
        <w:bidiVisual/>
        <w:tblW w:w="0" w:type="auto"/>
        <w:tblInd w:w="7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6"/>
      </w:tblGrid>
      <w:tr w:rsidR="00A139D3" w14:paraId="3ADCDD7F" w14:textId="77777777" w:rsidTr="00E0553F">
        <w:tc>
          <w:tcPr>
            <w:tcW w:w="9060" w:type="dxa"/>
          </w:tcPr>
          <w:p w14:paraId="11FD3B69" w14:textId="766D4FF7" w:rsidR="00A139D3" w:rsidRPr="00A139D3" w:rsidRDefault="009E1488" w:rsidP="00A139D3">
            <w:pPr>
              <w:spacing w:line="360" w:lineRule="auto"/>
              <w:jc w:val="both"/>
              <w:rPr>
                <w:rFonts w:ascii="David" w:hAnsi="David" w:cs="David"/>
                <w:b/>
                <w:bCs/>
                <w:sz w:val="28"/>
                <w:szCs w:val="28"/>
              </w:rPr>
            </w:pPr>
            <w:r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{</w:t>
            </w:r>
            <w:r w:rsidR="00A139D3" w:rsidRPr="008E171C">
              <w:rPr>
                <w:rFonts w:ascii="David" w:hAnsi="David" w:cs="David"/>
                <w:sz w:val="28"/>
                <w:szCs w:val="28"/>
              </w:rPr>
              <w:t>knowing_graph</w:t>
            </w:r>
            <w:r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}</w:t>
            </w:r>
          </w:p>
        </w:tc>
      </w:tr>
    </w:tbl>
    <w:p w14:paraId="5574852F" w14:textId="77777777" w:rsidR="00AA3C06" w:rsidRPr="00AA3C06" w:rsidRDefault="00AA3C06" w:rsidP="006C6D29">
      <w:pPr>
        <w:rPr>
          <w:rFonts w:ascii="David" w:hAnsi="David" w:cs="David"/>
          <w:rtl/>
        </w:rPr>
      </w:pPr>
    </w:p>
    <w:sectPr w:rsidR="00AA3C06" w:rsidRPr="00AA3C06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1418" w:bottom="851" w:left="1418" w:header="709" w:footer="709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44D46" w14:textId="77777777" w:rsidR="00C829B0" w:rsidRDefault="00C829B0">
      <w:r>
        <w:separator/>
      </w:r>
    </w:p>
  </w:endnote>
  <w:endnote w:type="continuationSeparator" w:id="0">
    <w:p w14:paraId="1C3AFEA2" w14:textId="77777777" w:rsidR="00C829B0" w:rsidRDefault="00C82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70422" w14:textId="77777777" w:rsidR="00670054" w:rsidRPr="005947DA" w:rsidRDefault="00C52AF8">
    <w:pPr>
      <w:pStyle w:val="Footer"/>
      <w:jc w:val="center"/>
      <w:rPr>
        <w:rFonts w:cs="David"/>
        <w:sz w:val="20"/>
        <w:szCs w:val="20"/>
        <w:u w:val="single"/>
      </w:rPr>
    </w:pPr>
    <w:r w:rsidRPr="005947DA">
      <w:rPr>
        <w:rFonts w:cs="David" w:hint="cs"/>
        <w:sz w:val="18"/>
        <w:szCs w:val="20"/>
        <w:u w:val="single"/>
        <w:rtl/>
      </w:rPr>
      <w:t>בלמ"ס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0751E" w14:textId="77777777" w:rsidR="00670054" w:rsidRPr="006D71F6" w:rsidRDefault="00C52AF8">
    <w:pPr>
      <w:pStyle w:val="Footer"/>
      <w:jc w:val="center"/>
      <w:rPr>
        <w:rFonts w:cs="David"/>
        <w:sz w:val="20"/>
        <w:szCs w:val="20"/>
        <w:u w:val="single"/>
      </w:rPr>
    </w:pPr>
    <w:r w:rsidRPr="006D71F6">
      <w:rPr>
        <w:rFonts w:cs="David" w:hint="cs"/>
        <w:sz w:val="20"/>
        <w:szCs w:val="20"/>
        <w:u w:val="single"/>
        <w:rtl/>
      </w:rPr>
      <w:t>בלמ"ס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06921" w14:textId="77777777" w:rsidR="00C829B0" w:rsidRDefault="00C829B0">
      <w:r>
        <w:separator/>
      </w:r>
    </w:p>
  </w:footnote>
  <w:footnote w:type="continuationSeparator" w:id="0">
    <w:p w14:paraId="6B47C58A" w14:textId="77777777" w:rsidR="00C829B0" w:rsidRDefault="00C829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254B4" w14:textId="77777777" w:rsidR="00670054" w:rsidRDefault="00C52AF8">
    <w:pPr>
      <w:pStyle w:val="Head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rtl/>
      </w:rPr>
      <w:t>1</w:t>
    </w:r>
    <w:r>
      <w:rPr>
        <w:rStyle w:val="PageNumber"/>
        <w:rtl/>
      </w:rPr>
      <w:fldChar w:fldCharType="end"/>
    </w:r>
  </w:p>
  <w:p w14:paraId="2F984E04" w14:textId="77777777" w:rsidR="00670054" w:rsidRDefault="006700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7B8A5" w14:textId="77777777" w:rsidR="00670054" w:rsidRPr="005947DA" w:rsidRDefault="00C52AF8">
    <w:pPr>
      <w:pStyle w:val="Footer"/>
      <w:rPr>
        <w:rFonts w:cs="David"/>
        <w:sz w:val="18"/>
        <w:szCs w:val="20"/>
        <w:rtl/>
      </w:rPr>
    </w:pPr>
    <w:r>
      <w:rPr>
        <w:rFonts w:hint="cs"/>
        <w:rtl/>
      </w:rPr>
      <w:tab/>
    </w:r>
  </w:p>
  <w:p w14:paraId="5C437ED0" w14:textId="77777777" w:rsidR="00670054" w:rsidRPr="00870AD0" w:rsidRDefault="00C52AF8">
    <w:pPr>
      <w:pStyle w:val="Footer"/>
      <w:jc w:val="center"/>
      <w:rPr>
        <w:rFonts w:cs="David"/>
        <w:sz w:val="20"/>
        <w:szCs w:val="20"/>
        <w:u w:val="single"/>
        <w:rtl/>
      </w:rPr>
    </w:pPr>
    <w:r w:rsidRPr="00870AD0">
      <w:rPr>
        <w:rFonts w:cs="David" w:hint="cs"/>
        <w:sz w:val="18"/>
        <w:szCs w:val="20"/>
        <w:u w:val="single"/>
        <w:rtl/>
      </w:rPr>
      <w:t>בלמ"ס</w:t>
    </w:r>
  </w:p>
  <w:p w14:paraId="2464D418" w14:textId="77777777" w:rsidR="00670054" w:rsidRDefault="00C52AF8">
    <w:pPr>
      <w:pStyle w:val="Header"/>
      <w:jc w:val="center"/>
      <w:rPr>
        <w:u w:val="single"/>
        <w:rtl/>
      </w:rPr>
    </w:pPr>
    <w:r w:rsidRPr="00870AD0">
      <w:rPr>
        <w:rFonts w:cs="David"/>
        <w:sz w:val="18"/>
        <w:szCs w:val="20"/>
        <w:rtl/>
      </w:rPr>
      <w:fldChar w:fldCharType="begin"/>
    </w:r>
    <w:r w:rsidRPr="00870AD0">
      <w:rPr>
        <w:rFonts w:cs="David"/>
        <w:sz w:val="18"/>
        <w:szCs w:val="20"/>
        <w:rtl/>
      </w:rPr>
      <w:instrText xml:space="preserve"> </w:instrText>
    </w:r>
    <w:r w:rsidRPr="00870AD0">
      <w:rPr>
        <w:rFonts w:cs="David"/>
        <w:sz w:val="18"/>
        <w:szCs w:val="20"/>
      </w:rPr>
      <w:instrText>PAGE  \* Arabic  \* MERGEFORMAT</w:instrText>
    </w:r>
    <w:r w:rsidRPr="00870AD0">
      <w:rPr>
        <w:rFonts w:cs="David"/>
        <w:sz w:val="18"/>
        <w:szCs w:val="20"/>
        <w:rtl/>
      </w:rPr>
      <w:instrText xml:space="preserve"> </w:instrText>
    </w:r>
    <w:r w:rsidRPr="00870AD0">
      <w:rPr>
        <w:rFonts w:cs="David"/>
        <w:sz w:val="18"/>
        <w:szCs w:val="20"/>
        <w:rtl/>
      </w:rPr>
      <w:fldChar w:fldCharType="separate"/>
    </w:r>
    <w:r w:rsidR="0066232C">
      <w:rPr>
        <w:rFonts w:cs="David"/>
        <w:noProof/>
        <w:sz w:val="18"/>
        <w:szCs w:val="20"/>
        <w:rtl/>
      </w:rPr>
      <w:t>2</w:t>
    </w:r>
    <w:r w:rsidRPr="00870AD0">
      <w:rPr>
        <w:rFonts w:cs="David"/>
        <w:sz w:val="18"/>
        <w:szCs w:val="20"/>
        <w:rtl/>
      </w:rPr>
      <w:fldChar w:fldCharType="end"/>
    </w:r>
  </w:p>
  <w:p w14:paraId="4B297116" w14:textId="77777777" w:rsidR="00670054" w:rsidRDefault="00670054">
    <w:pPr>
      <w:pStyle w:val="Header"/>
      <w:rPr>
        <w:szCs w:val="10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43882" w14:textId="77777777" w:rsidR="00670054" w:rsidRPr="00544C11" w:rsidRDefault="00C52AF8">
    <w:pPr>
      <w:pStyle w:val="Header"/>
      <w:jc w:val="center"/>
      <w:rPr>
        <w:rFonts w:cs="David"/>
        <w:sz w:val="20"/>
        <w:szCs w:val="20"/>
        <w:u w:val="single"/>
        <w:rtl/>
      </w:rPr>
    </w:pPr>
    <w:r w:rsidRPr="00544C11">
      <w:rPr>
        <w:rFonts w:cs="David" w:hint="cs"/>
        <w:sz w:val="20"/>
        <w:szCs w:val="20"/>
        <w:u w:val="single"/>
        <w:rtl/>
      </w:rPr>
      <w:t>בלמ"ס</w:t>
    </w:r>
  </w:p>
  <w:p w14:paraId="24D8A739" w14:textId="77777777" w:rsidR="00670054" w:rsidRPr="00544C11" w:rsidRDefault="00C52AF8">
    <w:pPr>
      <w:pStyle w:val="Header"/>
      <w:jc w:val="center"/>
      <w:rPr>
        <w:rFonts w:cs="David"/>
        <w:sz w:val="20"/>
        <w:szCs w:val="20"/>
      </w:rPr>
    </w:pPr>
    <w:r w:rsidRPr="00544C11">
      <w:rPr>
        <w:rFonts w:cs="David"/>
        <w:sz w:val="20"/>
        <w:szCs w:val="20"/>
      </w:rPr>
      <w:fldChar w:fldCharType="begin"/>
    </w:r>
    <w:r w:rsidRPr="00544C11">
      <w:rPr>
        <w:rFonts w:cs="David"/>
        <w:sz w:val="20"/>
        <w:szCs w:val="20"/>
      </w:rPr>
      <w:instrText xml:space="preserve"> PAGE   \* MERGEFORMAT </w:instrText>
    </w:r>
    <w:r w:rsidRPr="00544C11">
      <w:rPr>
        <w:rFonts w:cs="David"/>
        <w:sz w:val="20"/>
        <w:szCs w:val="20"/>
      </w:rPr>
      <w:fldChar w:fldCharType="separate"/>
    </w:r>
    <w:r w:rsidR="006645F4" w:rsidRPr="006645F4">
      <w:rPr>
        <w:rFonts w:cs="David"/>
        <w:noProof/>
        <w:sz w:val="20"/>
        <w:szCs w:val="20"/>
        <w:rtl/>
        <w:lang w:val="he-IL"/>
      </w:rPr>
      <w:t>1</w:t>
    </w:r>
    <w:r w:rsidRPr="00544C11">
      <w:rPr>
        <w:rFonts w:cs="David"/>
        <w:sz w:val="20"/>
        <w:szCs w:val="20"/>
      </w:rPr>
      <w:fldChar w:fldCharType="end"/>
    </w:r>
  </w:p>
  <w:p w14:paraId="269400F0" w14:textId="77777777" w:rsidR="00670054" w:rsidRDefault="006700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76C9"/>
    <w:multiLevelType w:val="hybridMultilevel"/>
    <w:tmpl w:val="399A54E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F1F33"/>
    <w:multiLevelType w:val="hybridMultilevel"/>
    <w:tmpl w:val="4E405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A269B"/>
    <w:multiLevelType w:val="hybridMultilevel"/>
    <w:tmpl w:val="636233A6"/>
    <w:lvl w:ilvl="0" w:tplc="2000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1672496A"/>
    <w:multiLevelType w:val="hybridMultilevel"/>
    <w:tmpl w:val="1C7063E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F783C"/>
    <w:multiLevelType w:val="hybridMultilevel"/>
    <w:tmpl w:val="F13EA0C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26B5C"/>
    <w:multiLevelType w:val="hybridMultilevel"/>
    <w:tmpl w:val="30A80466"/>
    <w:lvl w:ilvl="0" w:tplc="23281D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F344D"/>
    <w:multiLevelType w:val="hybridMultilevel"/>
    <w:tmpl w:val="F9469982"/>
    <w:lvl w:ilvl="0" w:tplc="E9DE6BAA">
      <w:start w:val="1"/>
      <w:numFmt w:val="decimal"/>
      <w:lvlText w:val="%1"/>
      <w:lvlJc w:val="left"/>
      <w:pPr>
        <w:ind w:left="81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34" w:hanging="360"/>
      </w:pPr>
    </w:lvl>
    <w:lvl w:ilvl="2" w:tplc="2000001B" w:tentative="1">
      <w:start w:val="1"/>
      <w:numFmt w:val="lowerRoman"/>
      <w:lvlText w:val="%3."/>
      <w:lvlJc w:val="right"/>
      <w:pPr>
        <w:ind w:left="2254" w:hanging="180"/>
      </w:pPr>
    </w:lvl>
    <w:lvl w:ilvl="3" w:tplc="2000000F" w:tentative="1">
      <w:start w:val="1"/>
      <w:numFmt w:val="decimal"/>
      <w:lvlText w:val="%4."/>
      <w:lvlJc w:val="left"/>
      <w:pPr>
        <w:ind w:left="2974" w:hanging="360"/>
      </w:pPr>
    </w:lvl>
    <w:lvl w:ilvl="4" w:tplc="20000019" w:tentative="1">
      <w:start w:val="1"/>
      <w:numFmt w:val="lowerLetter"/>
      <w:lvlText w:val="%5."/>
      <w:lvlJc w:val="left"/>
      <w:pPr>
        <w:ind w:left="3694" w:hanging="360"/>
      </w:pPr>
    </w:lvl>
    <w:lvl w:ilvl="5" w:tplc="2000001B" w:tentative="1">
      <w:start w:val="1"/>
      <w:numFmt w:val="lowerRoman"/>
      <w:lvlText w:val="%6."/>
      <w:lvlJc w:val="right"/>
      <w:pPr>
        <w:ind w:left="4414" w:hanging="180"/>
      </w:pPr>
    </w:lvl>
    <w:lvl w:ilvl="6" w:tplc="2000000F" w:tentative="1">
      <w:start w:val="1"/>
      <w:numFmt w:val="decimal"/>
      <w:lvlText w:val="%7."/>
      <w:lvlJc w:val="left"/>
      <w:pPr>
        <w:ind w:left="5134" w:hanging="360"/>
      </w:pPr>
    </w:lvl>
    <w:lvl w:ilvl="7" w:tplc="20000019" w:tentative="1">
      <w:start w:val="1"/>
      <w:numFmt w:val="lowerLetter"/>
      <w:lvlText w:val="%8."/>
      <w:lvlJc w:val="left"/>
      <w:pPr>
        <w:ind w:left="5854" w:hanging="360"/>
      </w:pPr>
    </w:lvl>
    <w:lvl w:ilvl="8" w:tplc="2000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7" w15:restartNumberingAfterBreak="0">
    <w:nsid w:val="2A052B17"/>
    <w:multiLevelType w:val="hybridMultilevel"/>
    <w:tmpl w:val="A8902BCE"/>
    <w:lvl w:ilvl="0" w:tplc="FFBC66C2">
      <w:start w:val="2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  <w:sz w:val="24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45A06"/>
    <w:multiLevelType w:val="hybridMultilevel"/>
    <w:tmpl w:val="A0067D2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100B68"/>
    <w:multiLevelType w:val="hybridMultilevel"/>
    <w:tmpl w:val="A3B86160"/>
    <w:lvl w:ilvl="0" w:tplc="5A18B92E">
      <w:start w:val="8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4" w:hanging="360"/>
      </w:pPr>
    </w:lvl>
    <w:lvl w:ilvl="2" w:tplc="2000001B" w:tentative="1">
      <w:start w:val="1"/>
      <w:numFmt w:val="lowerRoman"/>
      <w:lvlText w:val="%3."/>
      <w:lvlJc w:val="right"/>
      <w:pPr>
        <w:ind w:left="2934" w:hanging="180"/>
      </w:pPr>
    </w:lvl>
    <w:lvl w:ilvl="3" w:tplc="2000000F" w:tentative="1">
      <w:start w:val="1"/>
      <w:numFmt w:val="decimal"/>
      <w:lvlText w:val="%4."/>
      <w:lvlJc w:val="left"/>
      <w:pPr>
        <w:ind w:left="3654" w:hanging="360"/>
      </w:pPr>
    </w:lvl>
    <w:lvl w:ilvl="4" w:tplc="20000019" w:tentative="1">
      <w:start w:val="1"/>
      <w:numFmt w:val="lowerLetter"/>
      <w:lvlText w:val="%5."/>
      <w:lvlJc w:val="left"/>
      <w:pPr>
        <w:ind w:left="4374" w:hanging="360"/>
      </w:pPr>
    </w:lvl>
    <w:lvl w:ilvl="5" w:tplc="2000001B" w:tentative="1">
      <w:start w:val="1"/>
      <w:numFmt w:val="lowerRoman"/>
      <w:lvlText w:val="%6."/>
      <w:lvlJc w:val="right"/>
      <w:pPr>
        <w:ind w:left="5094" w:hanging="180"/>
      </w:pPr>
    </w:lvl>
    <w:lvl w:ilvl="6" w:tplc="2000000F" w:tentative="1">
      <w:start w:val="1"/>
      <w:numFmt w:val="decimal"/>
      <w:lvlText w:val="%7."/>
      <w:lvlJc w:val="left"/>
      <w:pPr>
        <w:ind w:left="5814" w:hanging="360"/>
      </w:pPr>
    </w:lvl>
    <w:lvl w:ilvl="7" w:tplc="20000019" w:tentative="1">
      <w:start w:val="1"/>
      <w:numFmt w:val="lowerLetter"/>
      <w:lvlText w:val="%8."/>
      <w:lvlJc w:val="left"/>
      <w:pPr>
        <w:ind w:left="6534" w:hanging="360"/>
      </w:pPr>
    </w:lvl>
    <w:lvl w:ilvl="8" w:tplc="200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337F44C1"/>
    <w:multiLevelType w:val="hybridMultilevel"/>
    <w:tmpl w:val="BAFCF1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E40564"/>
    <w:multiLevelType w:val="hybridMultilevel"/>
    <w:tmpl w:val="0BC6FFD2"/>
    <w:lvl w:ilvl="0" w:tplc="11A2F7A4">
      <w:start w:val="5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E63B6E"/>
    <w:multiLevelType w:val="hybridMultilevel"/>
    <w:tmpl w:val="9A46EDF4"/>
    <w:lvl w:ilvl="0" w:tplc="4B961C7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cs="David" w:hint="default"/>
        <w:b w:val="0"/>
        <w:bCs w:val="0"/>
        <w:color w:val="auto"/>
        <w:sz w:val="24"/>
        <w:szCs w:val="24"/>
        <w:lang w:bidi="he-IL"/>
      </w:rPr>
    </w:lvl>
    <w:lvl w:ilvl="1" w:tplc="09B491B0">
      <w:start w:val="1"/>
      <w:numFmt w:val="hebrew1"/>
      <w:lvlText w:val="%2."/>
      <w:lvlJc w:val="center"/>
      <w:pPr>
        <w:tabs>
          <w:tab w:val="num" w:pos="794"/>
        </w:tabs>
        <w:ind w:left="794" w:hanging="340"/>
      </w:pPr>
      <w:rPr>
        <w:rFonts w:hint="default"/>
        <w:b w:val="0"/>
        <w:bCs w:val="0"/>
        <w:color w:val="auto"/>
        <w:sz w:val="24"/>
        <w:szCs w:val="24"/>
        <w:lang w:val="en-US"/>
      </w:rPr>
    </w:lvl>
    <w:lvl w:ilvl="2" w:tplc="04090011">
      <w:start w:val="1"/>
      <w:numFmt w:val="decimal"/>
      <w:lvlText w:val="%3)"/>
      <w:lvlJc w:val="left"/>
      <w:pPr>
        <w:tabs>
          <w:tab w:val="num" w:pos="1134"/>
        </w:tabs>
        <w:ind w:left="1134" w:hanging="340"/>
      </w:pPr>
      <w:rPr>
        <w:rFonts w:hint="default"/>
        <w:bCs w:val="0"/>
        <w:iCs w:val="0"/>
      </w:rPr>
    </w:lvl>
    <w:lvl w:ilvl="3" w:tplc="4F8E660E">
      <w:start w:val="1"/>
      <w:numFmt w:val="hebrew1"/>
      <w:lvlText w:val="%4)"/>
      <w:lvlJc w:val="center"/>
      <w:pPr>
        <w:tabs>
          <w:tab w:val="num" w:pos="1588"/>
        </w:tabs>
        <w:ind w:left="1588" w:hanging="341"/>
      </w:pPr>
      <w:rPr>
        <w:rFonts w:hint="default"/>
        <w:b w:val="0"/>
        <w:bCs w:val="0"/>
      </w:rPr>
    </w:lvl>
    <w:lvl w:ilvl="4" w:tplc="EA602990">
      <w:start w:val="1"/>
      <w:numFmt w:val="decimal"/>
      <w:lvlText w:val="%5."/>
      <w:lvlJc w:val="left"/>
      <w:pPr>
        <w:tabs>
          <w:tab w:val="num" w:pos="1928"/>
        </w:tabs>
        <w:ind w:left="1928" w:hanging="340"/>
      </w:pPr>
      <w:rPr>
        <w:rFonts w:hint="default"/>
        <w:bCs w:val="0"/>
        <w:iCs w:val="0"/>
      </w:rPr>
    </w:lvl>
    <w:lvl w:ilvl="5" w:tplc="4440C3B2">
      <w:start w:val="1"/>
      <w:numFmt w:val="hebrew1"/>
      <w:lvlText w:val="%6."/>
      <w:lvlJc w:val="center"/>
      <w:pPr>
        <w:tabs>
          <w:tab w:val="num" w:pos="2381"/>
        </w:tabs>
        <w:ind w:left="2381" w:hanging="340"/>
      </w:pPr>
      <w:rPr>
        <w:rFonts w:hint="default"/>
      </w:rPr>
    </w:lvl>
    <w:lvl w:ilvl="6" w:tplc="FFFC15D0">
      <w:start w:val="1"/>
      <w:numFmt w:val="decimal"/>
      <w:lvlText w:val="%7."/>
      <w:lvlJc w:val="left"/>
      <w:pPr>
        <w:tabs>
          <w:tab w:val="num" w:pos="2722"/>
        </w:tabs>
        <w:ind w:left="2722" w:hanging="346"/>
      </w:pPr>
      <w:rPr>
        <w:rFonts w:hint="default"/>
      </w:rPr>
    </w:lvl>
    <w:lvl w:ilvl="7" w:tplc="E37EF04C">
      <w:start w:val="1"/>
      <w:numFmt w:val="hebrew2"/>
      <w:lvlText w:val="%8."/>
      <w:lvlJc w:val="left"/>
      <w:pPr>
        <w:tabs>
          <w:tab w:val="num" w:pos="3168"/>
        </w:tabs>
        <w:ind w:left="3168" w:hanging="475"/>
      </w:pPr>
      <w:rPr>
        <w:rFonts w:hint="default"/>
      </w:rPr>
    </w:lvl>
    <w:lvl w:ilvl="8" w:tplc="2A8481B2">
      <w:start w:val="1"/>
      <w:numFmt w:val="decimal"/>
      <w:lvlText w:val="%9."/>
      <w:lvlJc w:val="right"/>
      <w:pPr>
        <w:tabs>
          <w:tab w:val="num" w:pos="3485"/>
        </w:tabs>
        <w:ind w:left="3485" w:hanging="173"/>
      </w:pPr>
      <w:rPr>
        <w:rFonts w:hint="default"/>
      </w:rPr>
    </w:lvl>
  </w:abstractNum>
  <w:abstractNum w:abstractNumId="13" w15:restartNumberingAfterBreak="0">
    <w:nsid w:val="557C37EA"/>
    <w:multiLevelType w:val="multilevel"/>
    <w:tmpl w:val="4F223A1A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 w:val="0"/>
        <w:bCs w:val="0"/>
        <w:color w:val="auto"/>
        <w:szCs w:val="24"/>
      </w:rPr>
    </w:lvl>
    <w:lvl w:ilvl="1">
      <w:start w:val="1"/>
      <w:numFmt w:val="hebrew1"/>
      <w:lvlText w:val="%2."/>
      <w:lvlJc w:val="center"/>
      <w:pPr>
        <w:tabs>
          <w:tab w:val="num" w:pos="794"/>
        </w:tabs>
        <w:ind w:left="794" w:hanging="340"/>
      </w:pPr>
      <w:rPr>
        <w:rFonts w:cs="David" w:hint="default"/>
        <w:b w:val="0"/>
        <w:bCs w:val="0"/>
        <w:color w:val="auto"/>
        <w:szCs w:val="24"/>
      </w:rPr>
    </w:lvl>
    <w:lvl w:ilvl="2">
      <w:start w:val="1"/>
      <w:numFmt w:val="decimal"/>
      <w:lvlText w:val="%3."/>
      <w:lvlJc w:val="left"/>
      <w:pPr>
        <w:tabs>
          <w:tab w:val="num" w:pos="1134"/>
        </w:tabs>
        <w:ind w:left="1134" w:hanging="340"/>
      </w:pPr>
      <w:rPr>
        <w:rFonts w:cs="David" w:hint="default"/>
        <w:bCs w:val="0"/>
        <w:iCs w:val="0"/>
        <w:szCs w:val="24"/>
      </w:rPr>
    </w:lvl>
    <w:lvl w:ilvl="3">
      <w:start w:val="1"/>
      <w:numFmt w:val="hebrew1"/>
      <w:lvlText w:val="%4."/>
      <w:lvlJc w:val="center"/>
      <w:pPr>
        <w:tabs>
          <w:tab w:val="num" w:pos="1588"/>
        </w:tabs>
        <w:ind w:left="1588" w:hanging="341"/>
      </w:pPr>
      <w:rPr>
        <w:rFonts w:cs="David" w:hint="default"/>
        <w:b w:val="0"/>
        <w:bCs w:val="0"/>
        <w:szCs w:val="24"/>
      </w:rPr>
    </w:lvl>
    <w:lvl w:ilvl="4">
      <w:start w:val="1"/>
      <w:numFmt w:val="decimal"/>
      <w:lvlText w:val="%5."/>
      <w:lvlJc w:val="left"/>
      <w:pPr>
        <w:tabs>
          <w:tab w:val="num" w:pos="1928"/>
        </w:tabs>
        <w:ind w:left="1928" w:hanging="340"/>
      </w:pPr>
      <w:rPr>
        <w:rFonts w:hint="default"/>
        <w:bCs w:val="0"/>
        <w:iCs w:val="0"/>
        <w:szCs w:val="24"/>
      </w:rPr>
    </w:lvl>
    <w:lvl w:ilvl="5">
      <w:start w:val="1"/>
      <w:numFmt w:val="hebrew1"/>
      <w:lvlText w:val="%6."/>
      <w:lvlJc w:val="center"/>
      <w:pPr>
        <w:tabs>
          <w:tab w:val="num" w:pos="2381"/>
        </w:tabs>
        <w:ind w:left="2381" w:hanging="340"/>
      </w:pPr>
      <w:rPr>
        <w:rFonts w:cs="David" w:hint="default"/>
        <w:szCs w:val="24"/>
      </w:rPr>
    </w:lvl>
    <w:lvl w:ilvl="6">
      <w:start w:val="1"/>
      <w:numFmt w:val="decimal"/>
      <w:lvlText w:val="%7."/>
      <w:lvlJc w:val="left"/>
      <w:pPr>
        <w:tabs>
          <w:tab w:val="num" w:pos="2722"/>
        </w:tabs>
        <w:ind w:left="2722" w:hanging="346"/>
      </w:pPr>
      <w:rPr>
        <w:rFonts w:cs="David" w:hint="default"/>
        <w:szCs w:val="24"/>
      </w:rPr>
    </w:lvl>
    <w:lvl w:ilvl="7">
      <w:start w:val="1"/>
      <w:numFmt w:val="hebrew1"/>
      <w:lvlText w:val="%8."/>
      <w:lvlJc w:val="left"/>
      <w:pPr>
        <w:tabs>
          <w:tab w:val="num" w:pos="3168"/>
        </w:tabs>
        <w:ind w:left="3168" w:hanging="475"/>
      </w:pPr>
      <w:rPr>
        <w:rFonts w:cs="David" w:hint="default"/>
        <w:szCs w:val="24"/>
      </w:rPr>
    </w:lvl>
    <w:lvl w:ilvl="8">
      <w:start w:val="1"/>
      <w:numFmt w:val="decimal"/>
      <w:lvlText w:val="%9."/>
      <w:lvlJc w:val="right"/>
      <w:pPr>
        <w:tabs>
          <w:tab w:val="num" w:pos="3485"/>
        </w:tabs>
        <w:ind w:left="3485" w:hanging="173"/>
      </w:pPr>
      <w:rPr>
        <w:rFonts w:cs="David" w:hint="default"/>
        <w:szCs w:val="24"/>
      </w:rPr>
    </w:lvl>
  </w:abstractNum>
  <w:abstractNum w:abstractNumId="14" w15:restartNumberingAfterBreak="0">
    <w:nsid w:val="6DB75746"/>
    <w:multiLevelType w:val="hybridMultilevel"/>
    <w:tmpl w:val="CCC0674C"/>
    <w:lvl w:ilvl="0" w:tplc="26C6DCA2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20" w:hanging="360"/>
      </w:pPr>
    </w:lvl>
    <w:lvl w:ilvl="2" w:tplc="2000001B" w:tentative="1">
      <w:start w:val="1"/>
      <w:numFmt w:val="lowerRoman"/>
      <w:lvlText w:val="%3."/>
      <w:lvlJc w:val="right"/>
      <w:pPr>
        <w:ind w:left="2140" w:hanging="180"/>
      </w:pPr>
    </w:lvl>
    <w:lvl w:ilvl="3" w:tplc="2000000F" w:tentative="1">
      <w:start w:val="1"/>
      <w:numFmt w:val="decimal"/>
      <w:lvlText w:val="%4."/>
      <w:lvlJc w:val="left"/>
      <w:pPr>
        <w:ind w:left="2860" w:hanging="360"/>
      </w:pPr>
    </w:lvl>
    <w:lvl w:ilvl="4" w:tplc="20000019" w:tentative="1">
      <w:start w:val="1"/>
      <w:numFmt w:val="lowerLetter"/>
      <w:lvlText w:val="%5."/>
      <w:lvlJc w:val="left"/>
      <w:pPr>
        <w:ind w:left="3580" w:hanging="360"/>
      </w:pPr>
    </w:lvl>
    <w:lvl w:ilvl="5" w:tplc="2000001B" w:tentative="1">
      <w:start w:val="1"/>
      <w:numFmt w:val="lowerRoman"/>
      <w:lvlText w:val="%6."/>
      <w:lvlJc w:val="right"/>
      <w:pPr>
        <w:ind w:left="4300" w:hanging="180"/>
      </w:pPr>
    </w:lvl>
    <w:lvl w:ilvl="6" w:tplc="2000000F" w:tentative="1">
      <w:start w:val="1"/>
      <w:numFmt w:val="decimal"/>
      <w:lvlText w:val="%7."/>
      <w:lvlJc w:val="left"/>
      <w:pPr>
        <w:ind w:left="5020" w:hanging="360"/>
      </w:pPr>
    </w:lvl>
    <w:lvl w:ilvl="7" w:tplc="20000019" w:tentative="1">
      <w:start w:val="1"/>
      <w:numFmt w:val="lowerLetter"/>
      <w:lvlText w:val="%8."/>
      <w:lvlJc w:val="left"/>
      <w:pPr>
        <w:ind w:left="5740" w:hanging="360"/>
      </w:pPr>
    </w:lvl>
    <w:lvl w:ilvl="8" w:tplc="2000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5" w15:restartNumberingAfterBreak="0">
    <w:nsid w:val="7572790E"/>
    <w:multiLevelType w:val="hybridMultilevel"/>
    <w:tmpl w:val="B428F6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5173C7"/>
    <w:multiLevelType w:val="hybridMultilevel"/>
    <w:tmpl w:val="D79C2C5E"/>
    <w:lvl w:ilvl="0" w:tplc="CAA499C0">
      <w:numFmt w:val="bullet"/>
      <w:lvlText w:val="-"/>
      <w:lvlJc w:val="left"/>
      <w:pPr>
        <w:ind w:left="700" w:hanging="360"/>
      </w:pPr>
      <w:rPr>
        <w:rFonts w:ascii="David" w:eastAsia="Times New Roman" w:hAnsi="David" w:cs="David" w:hint="default"/>
        <w:b w:val="0"/>
        <w:sz w:val="24"/>
      </w:rPr>
    </w:lvl>
    <w:lvl w:ilvl="1" w:tplc="2000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num w:numId="1" w16cid:durableId="1642954021">
    <w:abstractNumId w:val="12"/>
  </w:num>
  <w:num w:numId="2" w16cid:durableId="2040470509">
    <w:abstractNumId w:val="11"/>
  </w:num>
  <w:num w:numId="3" w16cid:durableId="1727643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49072595">
    <w:abstractNumId w:val="5"/>
  </w:num>
  <w:num w:numId="5" w16cid:durableId="1261375177">
    <w:abstractNumId w:val="13"/>
  </w:num>
  <w:num w:numId="6" w16cid:durableId="1797067448">
    <w:abstractNumId w:val="6"/>
  </w:num>
  <w:num w:numId="7" w16cid:durableId="1154024785">
    <w:abstractNumId w:val="9"/>
  </w:num>
  <w:num w:numId="8" w16cid:durableId="1351494131">
    <w:abstractNumId w:val="2"/>
  </w:num>
  <w:num w:numId="9" w16cid:durableId="1303341899">
    <w:abstractNumId w:val="15"/>
  </w:num>
  <w:num w:numId="10" w16cid:durableId="1079331859">
    <w:abstractNumId w:val="1"/>
  </w:num>
  <w:num w:numId="11" w16cid:durableId="606544463">
    <w:abstractNumId w:val="16"/>
  </w:num>
  <w:num w:numId="12" w16cid:durableId="286283201">
    <w:abstractNumId w:val="14"/>
  </w:num>
  <w:num w:numId="13" w16cid:durableId="2120567255">
    <w:abstractNumId w:val="7"/>
  </w:num>
  <w:num w:numId="14" w16cid:durableId="1490051438">
    <w:abstractNumId w:val="3"/>
  </w:num>
  <w:num w:numId="15" w16cid:durableId="1076636527">
    <w:abstractNumId w:val="0"/>
  </w:num>
  <w:num w:numId="16" w16cid:durableId="2078818335">
    <w:abstractNumId w:val="4"/>
  </w:num>
  <w:num w:numId="17" w16cid:durableId="1064838934">
    <w:abstractNumId w:val="8"/>
  </w:num>
  <w:num w:numId="18" w16cid:durableId="12108013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B9"/>
    <w:rsid w:val="000024D7"/>
    <w:rsid w:val="0000273B"/>
    <w:rsid w:val="00016B5F"/>
    <w:rsid w:val="000171B3"/>
    <w:rsid w:val="00017B7E"/>
    <w:rsid w:val="00033603"/>
    <w:rsid w:val="00036D9E"/>
    <w:rsid w:val="00040602"/>
    <w:rsid w:val="00043073"/>
    <w:rsid w:val="00047BB1"/>
    <w:rsid w:val="00052107"/>
    <w:rsid w:val="00054DEB"/>
    <w:rsid w:val="000621ED"/>
    <w:rsid w:val="000622E8"/>
    <w:rsid w:val="00066489"/>
    <w:rsid w:val="000714A2"/>
    <w:rsid w:val="0007248B"/>
    <w:rsid w:val="0007433D"/>
    <w:rsid w:val="00076CE3"/>
    <w:rsid w:val="000860F9"/>
    <w:rsid w:val="00090A45"/>
    <w:rsid w:val="0009438E"/>
    <w:rsid w:val="000A16B2"/>
    <w:rsid w:val="000A1BD8"/>
    <w:rsid w:val="000B4B11"/>
    <w:rsid w:val="000B52E2"/>
    <w:rsid w:val="000C167B"/>
    <w:rsid w:val="000C7E64"/>
    <w:rsid w:val="000F108E"/>
    <w:rsid w:val="000F6687"/>
    <w:rsid w:val="00104313"/>
    <w:rsid w:val="00106826"/>
    <w:rsid w:val="00107932"/>
    <w:rsid w:val="00107E4B"/>
    <w:rsid w:val="0011656E"/>
    <w:rsid w:val="00121014"/>
    <w:rsid w:val="00121E64"/>
    <w:rsid w:val="001343BA"/>
    <w:rsid w:val="00137CCE"/>
    <w:rsid w:val="00142695"/>
    <w:rsid w:val="00143AA1"/>
    <w:rsid w:val="00150BD9"/>
    <w:rsid w:val="00152155"/>
    <w:rsid w:val="00156397"/>
    <w:rsid w:val="0016007F"/>
    <w:rsid w:val="001615B0"/>
    <w:rsid w:val="00170C74"/>
    <w:rsid w:val="001733AE"/>
    <w:rsid w:val="00173401"/>
    <w:rsid w:val="0017464D"/>
    <w:rsid w:val="00180A25"/>
    <w:rsid w:val="0018206B"/>
    <w:rsid w:val="00191DF2"/>
    <w:rsid w:val="00193F0F"/>
    <w:rsid w:val="001A3E5E"/>
    <w:rsid w:val="001B26EB"/>
    <w:rsid w:val="001E4C29"/>
    <w:rsid w:val="001F4EC8"/>
    <w:rsid w:val="00201869"/>
    <w:rsid w:val="00204D38"/>
    <w:rsid w:val="002160DD"/>
    <w:rsid w:val="00221DCA"/>
    <w:rsid w:val="0023205A"/>
    <w:rsid w:val="00235DBF"/>
    <w:rsid w:val="002441D0"/>
    <w:rsid w:val="00256B50"/>
    <w:rsid w:val="00260722"/>
    <w:rsid w:val="00261692"/>
    <w:rsid w:val="00263039"/>
    <w:rsid w:val="00274DD1"/>
    <w:rsid w:val="00274FD4"/>
    <w:rsid w:val="00282CAB"/>
    <w:rsid w:val="002854AE"/>
    <w:rsid w:val="002A2F5A"/>
    <w:rsid w:val="002A49CE"/>
    <w:rsid w:val="002A60B3"/>
    <w:rsid w:val="002A7455"/>
    <w:rsid w:val="002B6684"/>
    <w:rsid w:val="002C41DA"/>
    <w:rsid w:val="002C5E8D"/>
    <w:rsid w:val="002D5067"/>
    <w:rsid w:val="002E0DE5"/>
    <w:rsid w:val="002E136B"/>
    <w:rsid w:val="002E4622"/>
    <w:rsid w:val="002E56E2"/>
    <w:rsid w:val="002F353D"/>
    <w:rsid w:val="00300B95"/>
    <w:rsid w:val="003026FC"/>
    <w:rsid w:val="00302C87"/>
    <w:rsid w:val="00304D0B"/>
    <w:rsid w:val="00313C77"/>
    <w:rsid w:val="003149FA"/>
    <w:rsid w:val="0032045D"/>
    <w:rsid w:val="00320D9B"/>
    <w:rsid w:val="00327EFD"/>
    <w:rsid w:val="003322A8"/>
    <w:rsid w:val="00332E35"/>
    <w:rsid w:val="00333366"/>
    <w:rsid w:val="00333609"/>
    <w:rsid w:val="00334138"/>
    <w:rsid w:val="0034017F"/>
    <w:rsid w:val="00340C69"/>
    <w:rsid w:val="00342FB8"/>
    <w:rsid w:val="00345DE2"/>
    <w:rsid w:val="003550B4"/>
    <w:rsid w:val="00362C38"/>
    <w:rsid w:val="00370440"/>
    <w:rsid w:val="00375DBA"/>
    <w:rsid w:val="003821A5"/>
    <w:rsid w:val="00390729"/>
    <w:rsid w:val="00392075"/>
    <w:rsid w:val="0039397B"/>
    <w:rsid w:val="003A03C6"/>
    <w:rsid w:val="003A15CF"/>
    <w:rsid w:val="003A3678"/>
    <w:rsid w:val="003A3B50"/>
    <w:rsid w:val="003A464D"/>
    <w:rsid w:val="003A6AB8"/>
    <w:rsid w:val="003B7869"/>
    <w:rsid w:val="003C4C03"/>
    <w:rsid w:val="003C6865"/>
    <w:rsid w:val="003D07CD"/>
    <w:rsid w:val="003D10C5"/>
    <w:rsid w:val="003D5EDD"/>
    <w:rsid w:val="003D653D"/>
    <w:rsid w:val="003E438D"/>
    <w:rsid w:val="003F5D38"/>
    <w:rsid w:val="00404FF2"/>
    <w:rsid w:val="00411135"/>
    <w:rsid w:val="00413BCD"/>
    <w:rsid w:val="004166FF"/>
    <w:rsid w:val="004205EE"/>
    <w:rsid w:val="00420669"/>
    <w:rsid w:val="004246C7"/>
    <w:rsid w:val="00426ECB"/>
    <w:rsid w:val="00432957"/>
    <w:rsid w:val="004334EB"/>
    <w:rsid w:val="00434D57"/>
    <w:rsid w:val="00435C77"/>
    <w:rsid w:val="004540C0"/>
    <w:rsid w:val="00461149"/>
    <w:rsid w:val="00467408"/>
    <w:rsid w:val="00472C6B"/>
    <w:rsid w:val="004747D8"/>
    <w:rsid w:val="00480BDA"/>
    <w:rsid w:val="004818BF"/>
    <w:rsid w:val="00484D77"/>
    <w:rsid w:val="004931C2"/>
    <w:rsid w:val="00497632"/>
    <w:rsid w:val="004A5E57"/>
    <w:rsid w:val="004B3C23"/>
    <w:rsid w:val="004B7A03"/>
    <w:rsid w:val="004C3022"/>
    <w:rsid w:val="004C54B9"/>
    <w:rsid w:val="004C7DF1"/>
    <w:rsid w:val="004D097D"/>
    <w:rsid w:val="004D271F"/>
    <w:rsid w:val="004D5076"/>
    <w:rsid w:val="004D6509"/>
    <w:rsid w:val="004D70EB"/>
    <w:rsid w:val="004E09FB"/>
    <w:rsid w:val="004E30BA"/>
    <w:rsid w:val="004E54B7"/>
    <w:rsid w:val="004E6831"/>
    <w:rsid w:val="004E68EA"/>
    <w:rsid w:val="004E6F20"/>
    <w:rsid w:val="004F03F8"/>
    <w:rsid w:val="004F6D4C"/>
    <w:rsid w:val="005051A3"/>
    <w:rsid w:val="00511108"/>
    <w:rsid w:val="005160FB"/>
    <w:rsid w:val="00522536"/>
    <w:rsid w:val="005324EC"/>
    <w:rsid w:val="005362A3"/>
    <w:rsid w:val="0053647D"/>
    <w:rsid w:val="00536BCE"/>
    <w:rsid w:val="00536C23"/>
    <w:rsid w:val="00557309"/>
    <w:rsid w:val="00557C75"/>
    <w:rsid w:val="005610F5"/>
    <w:rsid w:val="00565720"/>
    <w:rsid w:val="00574162"/>
    <w:rsid w:val="00576CBE"/>
    <w:rsid w:val="005878BD"/>
    <w:rsid w:val="005A2521"/>
    <w:rsid w:val="005A2782"/>
    <w:rsid w:val="005A536A"/>
    <w:rsid w:val="005A708B"/>
    <w:rsid w:val="005B2862"/>
    <w:rsid w:val="005B3240"/>
    <w:rsid w:val="005B3EA6"/>
    <w:rsid w:val="005C11E5"/>
    <w:rsid w:val="005C132A"/>
    <w:rsid w:val="005C219E"/>
    <w:rsid w:val="005C5308"/>
    <w:rsid w:val="005C6163"/>
    <w:rsid w:val="005D4C61"/>
    <w:rsid w:val="005D6A08"/>
    <w:rsid w:val="005E28E8"/>
    <w:rsid w:val="005F04A0"/>
    <w:rsid w:val="005F2C2C"/>
    <w:rsid w:val="005F31E4"/>
    <w:rsid w:val="005F6A89"/>
    <w:rsid w:val="00601976"/>
    <w:rsid w:val="00604B1B"/>
    <w:rsid w:val="00612AE0"/>
    <w:rsid w:val="00617471"/>
    <w:rsid w:val="00617862"/>
    <w:rsid w:val="0062356D"/>
    <w:rsid w:val="00623F35"/>
    <w:rsid w:val="00625FC4"/>
    <w:rsid w:val="00630282"/>
    <w:rsid w:val="00634E5C"/>
    <w:rsid w:val="00640973"/>
    <w:rsid w:val="00650340"/>
    <w:rsid w:val="00654AAE"/>
    <w:rsid w:val="0065763C"/>
    <w:rsid w:val="0066232C"/>
    <w:rsid w:val="006645F4"/>
    <w:rsid w:val="00664923"/>
    <w:rsid w:val="00670054"/>
    <w:rsid w:val="00670672"/>
    <w:rsid w:val="006749E5"/>
    <w:rsid w:val="00675B48"/>
    <w:rsid w:val="0068210E"/>
    <w:rsid w:val="00686022"/>
    <w:rsid w:val="00687E8F"/>
    <w:rsid w:val="006973E6"/>
    <w:rsid w:val="006A1DB9"/>
    <w:rsid w:val="006C200D"/>
    <w:rsid w:val="006C6D29"/>
    <w:rsid w:val="006D0AA4"/>
    <w:rsid w:val="006D24AD"/>
    <w:rsid w:val="006D59A7"/>
    <w:rsid w:val="006D5A33"/>
    <w:rsid w:val="006E7C70"/>
    <w:rsid w:val="006F0375"/>
    <w:rsid w:val="006F53E3"/>
    <w:rsid w:val="007015E8"/>
    <w:rsid w:val="00705566"/>
    <w:rsid w:val="007111E2"/>
    <w:rsid w:val="007151D1"/>
    <w:rsid w:val="00722128"/>
    <w:rsid w:val="00722459"/>
    <w:rsid w:val="007349EF"/>
    <w:rsid w:val="00734FBE"/>
    <w:rsid w:val="00737046"/>
    <w:rsid w:val="00757CD2"/>
    <w:rsid w:val="00761B48"/>
    <w:rsid w:val="0076723F"/>
    <w:rsid w:val="00775F69"/>
    <w:rsid w:val="007779A3"/>
    <w:rsid w:val="007806D3"/>
    <w:rsid w:val="0078593A"/>
    <w:rsid w:val="00791C74"/>
    <w:rsid w:val="00793FF1"/>
    <w:rsid w:val="00797A0B"/>
    <w:rsid w:val="007A38C8"/>
    <w:rsid w:val="007B4D73"/>
    <w:rsid w:val="007B574A"/>
    <w:rsid w:val="007B7F64"/>
    <w:rsid w:val="007C024C"/>
    <w:rsid w:val="007C3AF3"/>
    <w:rsid w:val="007C7B7B"/>
    <w:rsid w:val="007C7F41"/>
    <w:rsid w:val="007D201C"/>
    <w:rsid w:val="007D3FBF"/>
    <w:rsid w:val="007D5065"/>
    <w:rsid w:val="007E06BD"/>
    <w:rsid w:val="007E326F"/>
    <w:rsid w:val="007E3F78"/>
    <w:rsid w:val="007E669B"/>
    <w:rsid w:val="007F0CF5"/>
    <w:rsid w:val="0080200E"/>
    <w:rsid w:val="00822751"/>
    <w:rsid w:val="0082330D"/>
    <w:rsid w:val="00826F20"/>
    <w:rsid w:val="00830CBF"/>
    <w:rsid w:val="00831409"/>
    <w:rsid w:val="0083422B"/>
    <w:rsid w:val="00861345"/>
    <w:rsid w:val="00861ECB"/>
    <w:rsid w:val="008624F2"/>
    <w:rsid w:val="0088003F"/>
    <w:rsid w:val="0088350C"/>
    <w:rsid w:val="008B09B1"/>
    <w:rsid w:val="008B31C1"/>
    <w:rsid w:val="008B45D6"/>
    <w:rsid w:val="008B55CA"/>
    <w:rsid w:val="008B71C0"/>
    <w:rsid w:val="008C0489"/>
    <w:rsid w:val="008D0B76"/>
    <w:rsid w:val="008D0F6A"/>
    <w:rsid w:val="008D1D37"/>
    <w:rsid w:val="008E171C"/>
    <w:rsid w:val="008E7B2A"/>
    <w:rsid w:val="008F266B"/>
    <w:rsid w:val="008F4CD5"/>
    <w:rsid w:val="008F63F9"/>
    <w:rsid w:val="008F6DF4"/>
    <w:rsid w:val="00900124"/>
    <w:rsid w:val="00905AB3"/>
    <w:rsid w:val="009114F4"/>
    <w:rsid w:val="009149A0"/>
    <w:rsid w:val="009158F2"/>
    <w:rsid w:val="00916D04"/>
    <w:rsid w:val="00923553"/>
    <w:rsid w:val="00924C3A"/>
    <w:rsid w:val="00927366"/>
    <w:rsid w:val="009359CE"/>
    <w:rsid w:val="00945294"/>
    <w:rsid w:val="0094731E"/>
    <w:rsid w:val="009526EA"/>
    <w:rsid w:val="00952E41"/>
    <w:rsid w:val="0095366F"/>
    <w:rsid w:val="00956EFF"/>
    <w:rsid w:val="009619AB"/>
    <w:rsid w:val="00962EA1"/>
    <w:rsid w:val="00974A01"/>
    <w:rsid w:val="009762A3"/>
    <w:rsid w:val="0098153D"/>
    <w:rsid w:val="0098171D"/>
    <w:rsid w:val="009817E6"/>
    <w:rsid w:val="0098582B"/>
    <w:rsid w:val="00992F81"/>
    <w:rsid w:val="009937E1"/>
    <w:rsid w:val="009967D4"/>
    <w:rsid w:val="00996F52"/>
    <w:rsid w:val="00997714"/>
    <w:rsid w:val="009A27DE"/>
    <w:rsid w:val="009B13FD"/>
    <w:rsid w:val="009B3C8F"/>
    <w:rsid w:val="009B43CB"/>
    <w:rsid w:val="009B5897"/>
    <w:rsid w:val="009C08BE"/>
    <w:rsid w:val="009C15C4"/>
    <w:rsid w:val="009C46A1"/>
    <w:rsid w:val="009D2590"/>
    <w:rsid w:val="009D33DF"/>
    <w:rsid w:val="009D38F6"/>
    <w:rsid w:val="009D4898"/>
    <w:rsid w:val="009D6B0A"/>
    <w:rsid w:val="009D78EB"/>
    <w:rsid w:val="009E0C4F"/>
    <w:rsid w:val="009E1488"/>
    <w:rsid w:val="009E22A8"/>
    <w:rsid w:val="009E2BEA"/>
    <w:rsid w:val="009E53DA"/>
    <w:rsid w:val="009E550F"/>
    <w:rsid w:val="009F1341"/>
    <w:rsid w:val="009F2625"/>
    <w:rsid w:val="00A0253F"/>
    <w:rsid w:val="00A03164"/>
    <w:rsid w:val="00A06EA5"/>
    <w:rsid w:val="00A06F5C"/>
    <w:rsid w:val="00A139D3"/>
    <w:rsid w:val="00A13C33"/>
    <w:rsid w:val="00A15CFA"/>
    <w:rsid w:val="00A17FCA"/>
    <w:rsid w:val="00A231D8"/>
    <w:rsid w:val="00A43ED1"/>
    <w:rsid w:val="00A4629E"/>
    <w:rsid w:val="00A46807"/>
    <w:rsid w:val="00A47743"/>
    <w:rsid w:val="00A500CB"/>
    <w:rsid w:val="00A508B7"/>
    <w:rsid w:val="00A51096"/>
    <w:rsid w:val="00A538AF"/>
    <w:rsid w:val="00A62478"/>
    <w:rsid w:val="00A63350"/>
    <w:rsid w:val="00A64E48"/>
    <w:rsid w:val="00A70CE7"/>
    <w:rsid w:val="00A726D9"/>
    <w:rsid w:val="00A77B80"/>
    <w:rsid w:val="00A77BE7"/>
    <w:rsid w:val="00A80B9E"/>
    <w:rsid w:val="00A82B69"/>
    <w:rsid w:val="00A852A8"/>
    <w:rsid w:val="00A86F2C"/>
    <w:rsid w:val="00A9000A"/>
    <w:rsid w:val="00A905EB"/>
    <w:rsid w:val="00A94E07"/>
    <w:rsid w:val="00A95973"/>
    <w:rsid w:val="00A95BFE"/>
    <w:rsid w:val="00AA3C06"/>
    <w:rsid w:val="00AB06A4"/>
    <w:rsid w:val="00AB2A33"/>
    <w:rsid w:val="00AB5B10"/>
    <w:rsid w:val="00AB6A13"/>
    <w:rsid w:val="00AB72DE"/>
    <w:rsid w:val="00AC15F1"/>
    <w:rsid w:val="00AC6201"/>
    <w:rsid w:val="00AD3B56"/>
    <w:rsid w:val="00AD58D4"/>
    <w:rsid w:val="00AD5CA6"/>
    <w:rsid w:val="00AE2EA3"/>
    <w:rsid w:val="00AE7BFC"/>
    <w:rsid w:val="00AF42FA"/>
    <w:rsid w:val="00AF4913"/>
    <w:rsid w:val="00AF58D8"/>
    <w:rsid w:val="00AF606A"/>
    <w:rsid w:val="00AF6835"/>
    <w:rsid w:val="00B03CCB"/>
    <w:rsid w:val="00B05AA7"/>
    <w:rsid w:val="00B0730B"/>
    <w:rsid w:val="00B124FB"/>
    <w:rsid w:val="00B14173"/>
    <w:rsid w:val="00B20165"/>
    <w:rsid w:val="00B27D42"/>
    <w:rsid w:val="00B33433"/>
    <w:rsid w:val="00B4264C"/>
    <w:rsid w:val="00B4377F"/>
    <w:rsid w:val="00B464BA"/>
    <w:rsid w:val="00B467BA"/>
    <w:rsid w:val="00B52C70"/>
    <w:rsid w:val="00B53529"/>
    <w:rsid w:val="00B60A7D"/>
    <w:rsid w:val="00B70FAB"/>
    <w:rsid w:val="00B775B7"/>
    <w:rsid w:val="00B80096"/>
    <w:rsid w:val="00B80469"/>
    <w:rsid w:val="00B83903"/>
    <w:rsid w:val="00B86B0A"/>
    <w:rsid w:val="00B91B6F"/>
    <w:rsid w:val="00B93234"/>
    <w:rsid w:val="00B94D80"/>
    <w:rsid w:val="00BA0DCB"/>
    <w:rsid w:val="00BA0EBA"/>
    <w:rsid w:val="00BA433C"/>
    <w:rsid w:val="00BA46FB"/>
    <w:rsid w:val="00BB0749"/>
    <w:rsid w:val="00BB18FD"/>
    <w:rsid w:val="00BB4079"/>
    <w:rsid w:val="00BB5798"/>
    <w:rsid w:val="00BC2443"/>
    <w:rsid w:val="00BC52F0"/>
    <w:rsid w:val="00BD24B7"/>
    <w:rsid w:val="00BD69BA"/>
    <w:rsid w:val="00BE5046"/>
    <w:rsid w:val="00BF2066"/>
    <w:rsid w:val="00BF63B0"/>
    <w:rsid w:val="00C041A7"/>
    <w:rsid w:val="00C0451F"/>
    <w:rsid w:val="00C114CB"/>
    <w:rsid w:val="00C17254"/>
    <w:rsid w:val="00C20855"/>
    <w:rsid w:val="00C24740"/>
    <w:rsid w:val="00C24DC3"/>
    <w:rsid w:val="00C320E5"/>
    <w:rsid w:val="00C35625"/>
    <w:rsid w:val="00C35CF1"/>
    <w:rsid w:val="00C4049B"/>
    <w:rsid w:val="00C40FEA"/>
    <w:rsid w:val="00C438EB"/>
    <w:rsid w:val="00C44733"/>
    <w:rsid w:val="00C52AF8"/>
    <w:rsid w:val="00C573A9"/>
    <w:rsid w:val="00C61AC4"/>
    <w:rsid w:val="00C71561"/>
    <w:rsid w:val="00C820E4"/>
    <w:rsid w:val="00C829B0"/>
    <w:rsid w:val="00C90436"/>
    <w:rsid w:val="00C95C08"/>
    <w:rsid w:val="00CA42F0"/>
    <w:rsid w:val="00CB103F"/>
    <w:rsid w:val="00CB4980"/>
    <w:rsid w:val="00CC2043"/>
    <w:rsid w:val="00CD329B"/>
    <w:rsid w:val="00CE0CFA"/>
    <w:rsid w:val="00CE141B"/>
    <w:rsid w:val="00CE4BB4"/>
    <w:rsid w:val="00CF30D2"/>
    <w:rsid w:val="00CF7937"/>
    <w:rsid w:val="00D01FEC"/>
    <w:rsid w:val="00D0682A"/>
    <w:rsid w:val="00D127C6"/>
    <w:rsid w:val="00D1581C"/>
    <w:rsid w:val="00D20E51"/>
    <w:rsid w:val="00D31F43"/>
    <w:rsid w:val="00D329EC"/>
    <w:rsid w:val="00D47119"/>
    <w:rsid w:val="00D50599"/>
    <w:rsid w:val="00D51248"/>
    <w:rsid w:val="00D54623"/>
    <w:rsid w:val="00D62BDD"/>
    <w:rsid w:val="00D80BBF"/>
    <w:rsid w:val="00D84829"/>
    <w:rsid w:val="00D96E3A"/>
    <w:rsid w:val="00DA695C"/>
    <w:rsid w:val="00DB3E33"/>
    <w:rsid w:val="00DB686C"/>
    <w:rsid w:val="00DC19F2"/>
    <w:rsid w:val="00DC4BC8"/>
    <w:rsid w:val="00DD03C9"/>
    <w:rsid w:val="00DD3AFD"/>
    <w:rsid w:val="00E0301C"/>
    <w:rsid w:val="00E0553F"/>
    <w:rsid w:val="00E06D9F"/>
    <w:rsid w:val="00E073AE"/>
    <w:rsid w:val="00E10B85"/>
    <w:rsid w:val="00E1497D"/>
    <w:rsid w:val="00E17A10"/>
    <w:rsid w:val="00E2314F"/>
    <w:rsid w:val="00E2472A"/>
    <w:rsid w:val="00E3682F"/>
    <w:rsid w:val="00E36D95"/>
    <w:rsid w:val="00E37A61"/>
    <w:rsid w:val="00E40A45"/>
    <w:rsid w:val="00E46C70"/>
    <w:rsid w:val="00E50CA5"/>
    <w:rsid w:val="00E55323"/>
    <w:rsid w:val="00E578A6"/>
    <w:rsid w:val="00E623ED"/>
    <w:rsid w:val="00E65FFA"/>
    <w:rsid w:val="00E66FAC"/>
    <w:rsid w:val="00E71D67"/>
    <w:rsid w:val="00E71E3D"/>
    <w:rsid w:val="00E734F3"/>
    <w:rsid w:val="00E83D7C"/>
    <w:rsid w:val="00E85B21"/>
    <w:rsid w:val="00E94382"/>
    <w:rsid w:val="00EA0390"/>
    <w:rsid w:val="00EA57EB"/>
    <w:rsid w:val="00EB0295"/>
    <w:rsid w:val="00EB4445"/>
    <w:rsid w:val="00EB48B8"/>
    <w:rsid w:val="00EC3CF8"/>
    <w:rsid w:val="00EC6419"/>
    <w:rsid w:val="00EC70F6"/>
    <w:rsid w:val="00ED4263"/>
    <w:rsid w:val="00EE0ADA"/>
    <w:rsid w:val="00EE4D2A"/>
    <w:rsid w:val="00EF0331"/>
    <w:rsid w:val="00EF53DC"/>
    <w:rsid w:val="00EF7145"/>
    <w:rsid w:val="00F0739D"/>
    <w:rsid w:val="00F1177A"/>
    <w:rsid w:val="00F12C4B"/>
    <w:rsid w:val="00F17C69"/>
    <w:rsid w:val="00F21BFC"/>
    <w:rsid w:val="00F224ED"/>
    <w:rsid w:val="00F24C27"/>
    <w:rsid w:val="00F32BCA"/>
    <w:rsid w:val="00F465DB"/>
    <w:rsid w:val="00F550BE"/>
    <w:rsid w:val="00F60F17"/>
    <w:rsid w:val="00F65BEF"/>
    <w:rsid w:val="00F709C9"/>
    <w:rsid w:val="00F726FA"/>
    <w:rsid w:val="00F74C91"/>
    <w:rsid w:val="00F770C6"/>
    <w:rsid w:val="00F93043"/>
    <w:rsid w:val="00F9687D"/>
    <w:rsid w:val="00FA2CD6"/>
    <w:rsid w:val="00FA7AA9"/>
    <w:rsid w:val="00FB1148"/>
    <w:rsid w:val="00FB27F2"/>
    <w:rsid w:val="00FB48E6"/>
    <w:rsid w:val="00FC593B"/>
    <w:rsid w:val="00FC68C2"/>
    <w:rsid w:val="00FD4140"/>
    <w:rsid w:val="00FE0C49"/>
    <w:rsid w:val="00FE163C"/>
    <w:rsid w:val="00FE434C"/>
    <w:rsid w:val="00FE7A73"/>
    <w:rsid w:val="00FF4322"/>
    <w:rsid w:val="00FF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95428"/>
  <w15:docId w15:val="{91806920-19FF-E649-A16D-36E4D51B1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D5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C6163"/>
    <w:pPr>
      <w:tabs>
        <w:tab w:val="center" w:pos="4153"/>
        <w:tab w:val="right" w:pos="8306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5C6163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C6163"/>
  </w:style>
  <w:style w:type="paragraph" w:styleId="Footer">
    <w:name w:val="footer"/>
    <w:basedOn w:val="Normal"/>
    <w:link w:val="FooterChar"/>
    <w:rsid w:val="005C6163"/>
    <w:pPr>
      <w:tabs>
        <w:tab w:val="center" w:pos="4153"/>
        <w:tab w:val="right" w:pos="8306"/>
      </w:tabs>
    </w:pPr>
    <w:rPr>
      <w:lang w:eastAsia="en-US"/>
    </w:rPr>
  </w:style>
  <w:style w:type="character" w:customStyle="1" w:styleId="FooterChar">
    <w:name w:val="Footer Char"/>
    <w:basedOn w:val="DefaultParagraphFont"/>
    <w:link w:val="Footer"/>
    <w:rsid w:val="005C6163"/>
    <w:rPr>
      <w:rFonts w:ascii="Times New Roman" w:eastAsia="Times New Roman" w:hAnsi="Times New Roman" w:cs="Times New Roman"/>
      <w:sz w:val="24"/>
      <w:szCs w:val="24"/>
    </w:rPr>
  </w:style>
  <w:style w:type="paragraph" w:customStyle="1" w:styleId="a">
    <w:name w:val="אל"/>
    <w:basedOn w:val="Normal"/>
    <w:rsid w:val="005C6163"/>
    <w:pPr>
      <w:spacing w:line="300" w:lineRule="exact"/>
      <w:ind w:left="510" w:hanging="425"/>
    </w:pPr>
    <w:rPr>
      <w:rFonts w:cs="David"/>
      <w:sz w:val="20"/>
      <w:u w:val="single"/>
      <w:lang w:eastAsia="en-US"/>
    </w:rPr>
  </w:style>
  <w:style w:type="paragraph" w:customStyle="1" w:styleId="a0">
    <w:name w:val="קוביה"/>
    <w:basedOn w:val="BodyText"/>
    <w:rsid w:val="005C6163"/>
    <w:pPr>
      <w:spacing w:after="0" w:line="260" w:lineRule="exact"/>
      <w:ind w:left="6180"/>
      <w:jc w:val="both"/>
    </w:pPr>
    <w:rPr>
      <w:rFonts w:cs="David"/>
      <w:sz w:val="20"/>
      <w:szCs w:val="20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5C616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C6163"/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61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163"/>
    <w:rPr>
      <w:rFonts w:ascii="Tahoma" w:eastAsia="Times New Roman" w:hAnsi="Tahoma" w:cs="Tahoma"/>
      <w:sz w:val="16"/>
      <w:szCs w:val="16"/>
      <w:lang w:eastAsia="he-IL"/>
    </w:rPr>
  </w:style>
  <w:style w:type="paragraph" w:styleId="NormalWeb">
    <w:name w:val="Normal (Web)"/>
    <w:basedOn w:val="Normal"/>
    <w:uiPriority w:val="99"/>
    <w:semiHidden/>
    <w:unhideWhenUsed/>
    <w:rsid w:val="002A49CE"/>
    <w:pPr>
      <w:bidi w:val="0"/>
      <w:spacing w:before="100" w:beforeAutospacing="1" w:after="100" w:afterAutospacing="1"/>
    </w:pPr>
    <w:rPr>
      <w:rFonts w:eastAsiaTheme="minorEastAsia"/>
      <w:lang w:eastAsia="en-US"/>
    </w:rPr>
  </w:style>
  <w:style w:type="paragraph" w:styleId="ListParagraph">
    <w:name w:val="List Paragraph"/>
    <w:basedOn w:val="Normal"/>
    <w:uiPriority w:val="34"/>
    <w:qFormat/>
    <w:rsid w:val="007B4D73"/>
    <w:pPr>
      <w:ind w:left="720"/>
      <w:contextualSpacing/>
    </w:pPr>
  </w:style>
  <w:style w:type="table" w:styleId="TableGrid">
    <w:name w:val="Table Grid"/>
    <w:basedOn w:val="TableNormal"/>
    <w:uiPriority w:val="59"/>
    <w:rsid w:val="007B4D7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02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24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24D7"/>
    <w:rPr>
      <w:rFonts w:ascii="Times New Roman" w:eastAsia="Times New Roman" w:hAnsi="Times New Roman" w:cs="Times New Roman"/>
      <w:sz w:val="20"/>
      <w:szCs w:val="20"/>
      <w:lang w:eastAsia="he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2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24D7"/>
    <w:rPr>
      <w:rFonts w:ascii="Times New Roman" w:eastAsia="Times New Roman" w:hAnsi="Times New Roman" w:cs="Times New Roman"/>
      <w:b/>
      <w:bCs/>
      <w:sz w:val="20"/>
      <w:szCs w:val="20"/>
      <w:lang w:eastAsia="he-IL"/>
    </w:rPr>
  </w:style>
  <w:style w:type="paragraph" w:customStyle="1" w:styleId="gmail-msocommenttext">
    <w:name w:val="gmail-msocommenttext"/>
    <w:basedOn w:val="Normal"/>
    <w:rsid w:val="0066232C"/>
    <w:pPr>
      <w:bidi w:val="0"/>
      <w:spacing w:before="100" w:beforeAutospacing="1" w:after="100" w:afterAutospacing="1"/>
    </w:pPr>
    <w:rPr>
      <w:lang w:eastAsia="en-US"/>
    </w:rPr>
  </w:style>
  <w:style w:type="table" w:styleId="GridTable4-Accent1">
    <w:name w:val="Grid Table 4 Accent 1"/>
    <w:basedOn w:val="TableNormal"/>
    <w:uiPriority w:val="49"/>
    <w:rsid w:val="009E22A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57C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CD2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7B7F6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7B7F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6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0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0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9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8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4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LP-001\Downloads\&#1505;&#1497;&#1499;&#1493;&#1501;%20&#1508;&#1490;&#1497;&#1513;&#1492;%20&#1490;&#1504;&#1512;&#1497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33B28A-F1E9-4C94-BC55-45DE286BF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סיכום פגישה גנרי</Template>
  <TotalTime>1768</TotalTime>
  <Pages>5</Pages>
  <Words>548</Words>
  <Characters>3124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TLP-001</dc:creator>
  <cp:keywords>תחקיר; פורמט; תחקור</cp:keywords>
  <dc:description/>
  <cp:lastModifiedBy>adam freedman</cp:lastModifiedBy>
  <cp:revision>138</cp:revision>
  <cp:lastPrinted>2024-11-20T15:37:00Z</cp:lastPrinted>
  <dcterms:created xsi:type="dcterms:W3CDTF">2025-03-13T12:47:00Z</dcterms:created>
  <dcterms:modified xsi:type="dcterms:W3CDTF">2025-04-20T16:53:00Z</dcterms:modified>
</cp:coreProperties>
</file>