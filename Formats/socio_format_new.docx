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6675" w14:textId="0B059A5E" w:rsidR="0023205A" w:rsidRPr="00D80BBF" w:rsidRDefault="0034017F" w:rsidP="00F1177A">
      <w:pPr>
        <w:pStyle w:val="a"/>
        <w:spacing w:line="276" w:lineRule="auto"/>
        <w:ind w:left="7085" w:right="33" w:firstLine="0"/>
        <w:jc w:val="both"/>
        <w:rPr>
          <w:rFonts w:ascii="David" w:hAnsi="David"/>
          <w:sz w:val="22"/>
          <w:szCs w:val="22"/>
          <w:u w:val="none"/>
        </w:rPr>
      </w:pPr>
      <w:r w:rsidRPr="00D80BBF">
        <w:rPr>
          <w:rFonts w:ascii="David" w:hAnsi="David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3DF6148" wp14:editId="14CB01A7">
            <wp:simplePos x="0" y="0"/>
            <wp:positionH relativeFrom="margin">
              <wp:posOffset>4612640</wp:posOffset>
            </wp:positionH>
            <wp:positionV relativeFrom="paragraph">
              <wp:posOffset>-157480</wp:posOffset>
            </wp:positionV>
            <wp:extent cx="1348740" cy="791845"/>
            <wp:effectExtent l="19050" t="0" r="3810" b="0"/>
            <wp:wrapNone/>
            <wp:docPr id="5" name="תמונה 5" descr="talp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lpio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2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David" w:hAnsi="David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6CAC5" wp14:editId="2D5DD5CA">
                <wp:simplePos x="0" y="0"/>
                <wp:positionH relativeFrom="margin">
                  <wp:align>left</wp:align>
                </wp:positionH>
                <wp:positionV relativeFrom="paragraph">
                  <wp:posOffset>-159385</wp:posOffset>
                </wp:positionV>
                <wp:extent cx="1432560" cy="9144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1C32DC" w14:textId="2D151A7E" w:rsidR="0034017F" w:rsidRDefault="0034017F"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t>חיל האוויר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  <w:t>ביה"ס לפיקוד ומנהיגות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  <w:t>תכנית תלפיות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begin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DATE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\@ "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dd MMMM yyyy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"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separate"/>
                            </w:r>
                            <w:r w:rsidR="008F6DF4">
                              <w:rPr>
                                <w:rFonts w:ascii="David" w:hAnsi="David"/>
                                <w:noProof/>
                                <w:sz w:val="22"/>
                                <w:szCs w:val="22"/>
                                <w:rtl/>
                              </w:rPr>
                              <w:t>‏30 מרץ 2025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end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begin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DATE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\@ "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dd MMMM yyyy" \h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separate"/>
                            </w:r>
                            <w:r w:rsidR="008F6DF4">
                              <w:rPr>
                                <w:rFonts w:ascii="David" w:hAnsi="David"/>
                                <w:noProof/>
                                <w:sz w:val="22"/>
                                <w:szCs w:val="22"/>
                                <w:rtl/>
                              </w:rPr>
                              <w:t>‏א' ניסן תשפ"ה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6CA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12.55pt;width:112.8pt;height:1in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" fillcolor="white [3201]" strokecolor="white [3212]" strokeweight=".5pt">
                <v:textbox>
                  <w:txbxContent>
                    <w:p w14:paraId="471C32DC" w14:textId="2D151A7E" w:rsidR="0034017F" w:rsidRDefault="0034017F"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t>חיל האוויר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  <w:t>ביה"ס לפיקוד ומנהיגות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  <w:t>תכנית תלפיות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begin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DATE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\@ "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dd MMMM yyyy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"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separate"/>
                      </w:r>
                      <w:r w:rsidR="008F6DF4">
                        <w:rPr>
                          <w:rFonts w:ascii="David" w:hAnsi="David"/>
                          <w:noProof/>
                          <w:sz w:val="22"/>
                          <w:szCs w:val="22"/>
                          <w:rtl/>
                        </w:rPr>
                        <w:t>‏30 מרץ 2025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end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begin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DATE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\@ "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dd MMMM yyyy" \h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separate"/>
                      </w:r>
                      <w:r w:rsidR="008F6DF4">
                        <w:rPr>
                          <w:rFonts w:ascii="David" w:hAnsi="David"/>
                          <w:noProof/>
                          <w:sz w:val="22"/>
                          <w:szCs w:val="22"/>
                          <w:rtl/>
                        </w:rPr>
                        <w:t>‏א' ניסן תשפ"ה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80BBF">
        <w:rPr>
          <w:rFonts w:ascii="David" w:hAnsi="David"/>
          <w:sz w:val="22"/>
          <w:szCs w:val="22"/>
          <w:u w:val="none"/>
          <w:rtl/>
        </w:rPr>
        <w:t xml:space="preserve"> </w:t>
      </w:r>
      <w:r w:rsidR="0023205A" w:rsidRPr="00D80BBF">
        <w:rPr>
          <w:rFonts w:ascii="David" w:hAnsi="David"/>
          <w:sz w:val="22"/>
          <w:szCs w:val="22"/>
          <w:u w:val="none"/>
          <w:rtl/>
        </w:rPr>
        <w:br/>
      </w:r>
    </w:p>
    <w:p w14:paraId="3EF08ED7" w14:textId="36DD7D43" w:rsidR="005F31E4" w:rsidRPr="005F31E4" w:rsidRDefault="005F31E4" w:rsidP="005F31E4">
      <w:pPr>
        <w:pStyle w:val="a"/>
        <w:spacing w:line="276" w:lineRule="auto"/>
        <w:ind w:left="0" w:right="33" w:firstLine="0"/>
        <w:rPr>
          <w:rFonts w:ascii="David" w:hAnsi="David"/>
          <w:color w:val="000000"/>
          <w:sz w:val="22"/>
          <w:szCs w:val="22"/>
          <w:u w:val="none"/>
          <w:rtl/>
        </w:rPr>
      </w:pPr>
      <w:r w:rsidRPr="005F31E4">
        <w:rPr>
          <w:rFonts w:ascii="David" w:hAnsi="David"/>
          <w:color w:val="000000"/>
          <w:sz w:val="22"/>
          <w:szCs w:val="22"/>
          <w:u w:val="none"/>
          <w:rtl/>
        </w:rPr>
        <w:t>מר רואי שפר</w:t>
      </w:r>
    </w:p>
    <w:p w14:paraId="2DA49D28" w14:textId="77777777" w:rsidR="005F31E4" w:rsidRPr="005F31E4" w:rsidRDefault="005F31E4" w:rsidP="005F31E4">
      <w:pPr>
        <w:spacing w:line="276" w:lineRule="auto"/>
        <w:ind w:right="33"/>
        <w:rPr>
          <w:rFonts w:ascii="David" w:hAnsi="David" w:cs="David"/>
          <w:color w:val="000000"/>
          <w:sz w:val="22"/>
          <w:szCs w:val="22"/>
          <w:rtl/>
          <w:lang/>
        </w:rPr>
      </w:pPr>
      <w:proofErr w:type="spellStart"/>
      <w:r w:rsidRPr="005F31E4">
        <w:rPr>
          <w:rFonts w:ascii="David" w:hAnsi="David" w:cs="David"/>
          <w:color w:val="000000"/>
          <w:sz w:val="22"/>
          <w:szCs w:val="22"/>
          <w:rtl/>
          <w:lang/>
        </w:rPr>
        <w:t>ר"סן</w:t>
      </w:r>
      <w:proofErr w:type="spellEnd"/>
      <w:r w:rsidRPr="005F31E4">
        <w:rPr>
          <w:rFonts w:ascii="David" w:hAnsi="David" w:cs="David"/>
          <w:color w:val="000000"/>
          <w:sz w:val="22"/>
          <w:szCs w:val="22"/>
          <w:rtl/>
          <w:lang/>
        </w:rPr>
        <w:t xml:space="preserve"> ליאור חגי</w:t>
      </w:r>
    </w:p>
    <w:p w14:paraId="1F2DD336" w14:textId="77777777" w:rsidR="0034017F" w:rsidRDefault="0034017F" w:rsidP="005F31E4">
      <w:pPr>
        <w:spacing w:line="276" w:lineRule="auto"/>
        <w:ind w:right="33"/>
        <w:rPr>
          <w:rFonts w:ascii="David" w:hAnsi="David" w:cs="David"/>
          <w:sz w:val="22"/>
          <w:szCs w:val="22"/>
          <w:rtl/>
          <w:lang/>
        </w:rPr>
      </w:pPr>
    </w:p>
    <w:p w14:paraId="06567C67" w14:textId="77777777" w:rsidR="00AB06A4" w:rsidRDefault="00AB06A4" w:rsidP="0023205A">
      <w:pPr>
        <w:pStyle w:val="a"/>
        <w:spacing w:line="360" w:lineRule="auto"/>
        <w:jc w:val="center"/>
        <w:rPr>
          <w:rFonts w:ascii="David" w:hAnsi="David"/>
          <w:b/>
          <w:bCs/>
          <w:sz w:val="22"/>
          <w:szCs w:val="22"/>
          <w:u w:val="none"/>
          <w:rtl/>
        </w:rPr>
      </w:pPr>
    </w:p>
    <w:p w14:paraId="21919565" w14:textId="34F384D2" w:rsidR="007B7F64" w:rsidRPr="007B7F64" w:rsidRDefault="007B7F64" w:rsidP="007B7F64">
      <w:pPr>
        <w:pStyle w:val="a"/>
        <w:spacing w:line="360" w:lineRule="auto"/>
        <w:jc w:val="center"/>
        <w:rPr>
          <w:rFonts w:ascii="David" w:hAnsi="David"/>
          <w:b/>
          <w:bCs/>
          <w:sz w:val="28"/>
          <w:szCs w:val="28"/>
          <w:rtl/>
        </w:rPr>
      </w:pPr>
      <w:r>
        <w:rPr>
          <w:rFonts w:ascii="David" w:hAnsi="David" w:hint="cs"/>
          <w:b/>
          <w:bCs/>
          <w:sz w:val="28"/>
          <w:szCs w:val="28"/>
          <w:rtl/>
        </w:rPr>
        <w:t xml:space="preserve">שיקוף סוציומטרי  - [שם מלא], סמסטר [] </w:t>
      </w:r>
      <w:r>
        <w:rPr>
          <w:rFonts w:ascii="David" w:hAnsi="David" w:hint="cs"/>
          <w:b/>
          <w:bCs/>
          <w:sz w:val="28"/>
          <w:szCs w:val="28"/>
        </w:rPr>
        <w:t>N</w:t>
      </w:r>
      <w:r>
        <w:rPr>
          <w:rFonts w:ascii="David" w:hAnsi="David" w:hint="cs"/>
          <w:b/>
          <w:bCs/>
          <w:sz w:val="28"/>
          <w:szCs w:val="28"/>
          <w:rtl/>
        </w:rPr>
        <w:t>=[]</w:t>
      </w:r>
    </w:p>
    <w:p w14:paraId="17B31941" w14:textId="77777777" w:rsidR="007B7F64" w:rsidRPr="006F53E3" w:rsidRDefault="007B7F64" w:rsidP="007B7F64">
      <w:pPr>
        <w:pStyle w:val="ListParagraph"/>
        <w:spacing w:line="360" w:lineRule="auto"/>
        <w:ind w:left="700"/>
        <w:jc w:val="both"/>
        <w:rPr>
          <w:rFonts w:ascii="David" w:hAnsi="David" w:cs="David"/>
          <w:rtl/>
        </w:rPr>
      </w:pPr>
    </w:p>
    <w:p w14:paraId="056BA233" w14:textId="511F5A3A" w:rsidR="000860F9" w:rsidRDefault="00A47743" w:rsidP="00900124">
      <w:pPr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מדדי</w:t>
      </w:r>
      <w:r w:rsidR="00EC3CF8">
        <w:rPr>
          <w:rFonts w:ascii="David" w:hAnsi="David" w:cs="David" w:hint="cs"/>
          <w:b/>
          <w:bCs/>
          <w:sz w:val="28"/>
          <w:szCs w:val="28"/>
          <w:rtl/>
        </w:rPr>
        <w:t>ם 1-6</w:t>
      </w:r>
    </w:p>
    <w:p w14:paraId="084888C8" w14:textId="52EAE926" w:rsidR="00F60F17" w:rsidRPr="006F53E3" w:rsidRDefault="006F53E3" w:rsidP="006F53E3">
      <w:pPr>
        <w:numPr>
          <w:ilvl w:val="1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rtl/>
        </w:rPr>
        <w:t xml:space="preserve">טבלה במקום גרף (לא סופית, אבל אלו הכיוונים) : </w:t>
      </w:r>
    </w:p>
    <w:tbl>
      <w:tblPr>
        <w:tblStyle w:val="PlainTable3"/>
        <w:bidiVisual/>
        <w:tblW w:w="9096" w:type="dxa"/>
        <w:tblLook w:val="04A0" w:firstRow="1" w:lastRow="0" w:firstColumn="1" w:lastColumn="0" w:noHBand="0" w:noVBand="1"/>
      </w:tblPr>
      <w:tblGrid>
        <w:gridCol w:w="1470"/>
        <w:gridCol w:w="1304"/>
        <w:gridCol w:w="1407"/>
        <w:gridCol w:w="1600"/>
        <w:gridCol w:w="1591"/>
        <w:gridCol w:w="1724"/>
      </w:tblGrid>
      <w:tr w:rsidR="00F0739D" w:rsidRPr="007B7F64" w14:paraId="131CF5A6" w14:textId="6CE8A439" w:rsidTr="007B7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0" w:type="dxa"/>
          </w:tcPr>
          <w:p w14:paraId="4B0D31A7" w14:textId="77777777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2711" w:type="dxa"/>
            <w:gridSpan w:val="2"/>
          </w:tcPr>
          <w:p w14:paraId="4F4F558C" w14:textId="32042E40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יכולות בין אישיות</w:t>
            </w:r>
          </w:p>
        </w:tc>
        <w:tc>
          <w:tcPr>
            <w:tcW w:w="4915" w:type="dxa"/>
            <w:gridSpan w:val="3"/>
          </w:tcPr>
          <w:p w14:paraId="6001782E" w14:textId="355AE8EB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מקצועיות</w:t>
            </w:r>
          </w:p>
        </w:tc>
      </w:tr>
      <w:tr w:rsidR="00F0739D" w:rsidRPr="007B7F64" w14:paraId="035DAB4D" w14:textId="44B45CF6" w:rsidTr="00AE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1B247592" w14:textId="77777777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304" w:type="dxa"/>
          </w:tcPr>
          <w:p w14:paraId="60BF2F23" w14:textId="20EBE193" w:rsidR="00F0739D" w:rsidRPr="007B7F64" w:rsidRDefault="00F0739D" w:rsidP="004E68EA">
            <w:pPr>
              <w:pStyle w:val="ListParagraph"/>
              <w:bidi w:val="0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תפקוד בחברה</w:t>
            </w:r>
            <w:r w:rsidR="004E68E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 </w:t>
            </w:r>
            <w:r w:rsidR="004E68EA">
              <w:rPr>
                <w:rFonts w:ascii="David" w:hAnsi="David" w:cs="David"/>
                <w:b/>
                <w:bCs/>
                <w:sz w:val="22"/>
                <w:szCs w:val="22"/>
              </w:rPr>
              <w:t>(N=21)</w:t>
            </w:r>
          </w:p>
        </w:tc>
        <w:tc>
          <w:tcPr>
            <w:tcW w:w="1407" w:type="dxa"/>
          </w:tcPr>
          <w:p w14:paraId="67DF84C8" w14:textId="77777777" w:rsidR="00F0739D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הובלה</w:t>
            </w:r>
          </w:p>
          <w:p w14:paraId="21804E66" w14:textId="7CDF43E4" w:rsidR="004E68EA" w:rsidRPr="007B7F64" w:rsidRDefault="004E68EA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(N=23)</w:t>
            </w:r>
          </w:p>
        </w:tc>
        <w:tc>
          <w:tcPr>
            <w:tcW w:w="1600" w:type="dxa"/>
          </w:tcPr>
          <w:p w14:paraId="672DF176" w14:textId="77777777" w:rsidR="00F0739D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ניהול והתנהלות</w:t>
            </w:r>
          </w:p>
          <w:p w14:paraId="524C5C1F" w14:textId="6895182D" w:rsidR="004E68EA" w:rsidRPr="007B7F64" w:rsidRDefault="004E68EA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(N=23)</w:t>
            </w:r>
          </w:p>
        </w:tc>
        <w:tc>
          <w:tcPr>
            <w:tcW w:w="1591" w:type="dxa"/>
          </w:tcPr>
          <w:p w14:paraId="7607DF60" w14:textId="77777777" w:rsidR="00F0739D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מדעי אקדמי</w:t>
            </w:r>
          </w:p>
          <w:p w14:paraId="5676EC86" w14:textId="3689795B" w:rsidR="004E68EA" w:rsidRPr="007B7F64" w:rsidRDefault="004E68EA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(N=25)</w:t>
            </w:r>
          </w:p>
        </w:tc>
        <w:tc>
          <w:tcPr>
            <w:tcW w:w="1724" w:type="dxa"/>
          </w:tcPr>
          <w:p w14:paraId="77AF6AEA" w14:textId="77777777" w:rsidR="00F0739D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מדעי יישומי</w:t>
            </w:r>
          </w:p>
          <w:p w14:paraId="2B5CB3A9" w14:textId="4407E7CB" w:rsidR="004E68EA" w:rsidRPr="007B7F64" w:rsidRDefault="004E68EA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(N=13)</w:t>
            </w:r>
          </w:p>
        </w:tc>
      </w:tr>
      <w:tr w:rsidR="00F0739D" w:rsidRPr="007B7F64" w14:paraId="161BCC93" w14:textId="190E8027" w:rsidTr="00AE7BFC">
        <w:trPr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1A9D725D" w14:textId="7AB4E0E4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 xml:space="preserve">ממוצע </w:t>
            </w:r>
            <w:r w:rsidR="006F53E3" w:rsidRPr="007B7F64">
              <w:rPr>
                <w:rFonts w:ascii="David" w:hAnsi="David" w:cs="David" w:hint="cs"/>
                <w:sz w:val="22"/>
                <w:szCs w:val="22"/>
                <w:rtl/>
              </w:rPr>
              <w:t>אישי</w:t>
            </w:r>
            <w:r w:rsidR="006F53E3" w:rsidRPr="007B7F64">
              <w:rPr>
                <w:rFonts w:ascii="David" w:hAnsi="David" w:cs="David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 w:rsidRPr="007B7F64">
              <w:rPr>
                <w:rFonts w:ascii="David" w:hAnsi="David" w:cs="David" w:hint="cs"/>
                <w:b w:val="0"/>
                <w:bCs w:val="0"/>
                <w:sz w:val="22"/>
                <w:szCs w:val="22"/>
                <w:rtl/>
              </w:rPr>
              <w:t>סמסטר קודם</w:t>
            </w:r>
          </w:p>
        </w:tc>
        <w:tc>
          <w:tcPr>
            <w:tcW w:w="1304" w:type="dxa"/>
          </w:tcPr>
          <w:p w14:paraId="253921A5" w14:textId="4C3285DC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4.2</w:t>
            </w:r>
          </w:p>
        </w:tc>
        <w:tc>
          <w:tcPr>
            <w:tcW w:w="1407" w:type="dxa"/>
          </w:tcPr>
          <w:p w14:paraId="1BCC71D6" w14:textId="365A374F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4.01</w:t>
            </w:r>
          </w:p>
        </w:tc>
        <w:tc>
          <w:tcPr>
            <w:tcW w:w="1600" w:type="dxa"/>
          </w:tcPr>
          <w:p w14:paraId="0D37EFBE" w14:textId="37D81593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3.02</w:t>
            </w:r>
          </w:p>
        </w:tc>
        <w:tc>
          <w:tcPr>
            <w:tcW w:w="1591" w:type="dxa"/>
          </w:tcPr>
          <w:p w14:paraId="35F50D10" w14:textId="3E964FA7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5.02</w:t>
            </w:r>
          </w:p>
        </w:tc>
        <w:tc>
          <w:tcPr>
            <w:tcW w:w="1724" w:type="dxa"/>
          </w:tcPr>
          <w:p w14:paraId="1502EBC4" w14:textId="21F66C52" w:rsidR="00F0739D" w:rsidRPr="007B7F64" w:rsidRDefault="00F0739D" w:rsidP="00F0739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4.6</w:t>
            </w:r>
          </w:p>
        </w:tc>
      </w:tr>
      <w:tr w:rsidR="00F0739D" w:rsidRPr="007B7F64" w14:paraId="6137E2F0" w14:textId="1668BC72" w:rsidTr="00AE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26C15F1A" w14:textId="65E1047D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ממוצע</w:t>
            </w:r>
            <w:r w:rsidR="006F53E3" w:rsidRPr="007B7F64">
              <w:rPr>
                <w:rFonts w:ascii="David" w:hAnsi="David" w:cs="David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 w:rsidR="006F53E3" w:rsidRPr="007B7F64">
              <w:rPr>
                <w:rFonts w:ascii="David" w:hAnsi="David" w:cs="David" w:hint="cs"/>
                <w:sz w:val="22"/>
                <w:szCs w:val="22"/>
                <w:rtl/>
              </w:rPr>
              <w:t>אישי</w:t>
            </w: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304" w:type="dxa"/>
          </w:tcPr>
          <w:p w14:paraId="636A3E50" w14:textId="3E172D2A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4.5</w:t>
            </w:r>
          </w:p>
        </w:tc>
        <w:tc>
          <w:tcPr>
            <w:tcW w:w="1407" w:type="dxa"/>
          </w:tcPr>
          <w:p w14:paraId="7DE5630B" w14:textId="690A584E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4.3</w:t>
            </w:r>
          </w:p>
        </w:tc>
        <w:tc>
          <w:tcPr>
            <w:tcW w:w="1600" w:type="dxa"/>
          </w:tcPr>
          <w:p w14:paraId="641590FC" w14:textId="3AD24C4E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3.3</w:t>
            </w:r>
          </w:p>
        </w:tc>
        <w:tc>
          <w:tcPr>
            <w:tcW w:w="1591" w:type="dxa"/>
          </w:tcPr>
          <w:p w14:paraId="2A67F448" w14:textId="491329E3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5.02</w:t>
            </w:r>
          </w:p>
        </w:tc>
        <w:tc>
          <w:tcPr>
            <w:tcW w:w="1724" w:type="dxa"/>
          </w:tcPr>
          <w:p w14:paraId="711334BC" w14:textId="072A2EA2" w:rsidR="00F0739D" w:rsidRPr="007B7F64" w:rsidRDefault="00F0739D" w:rsidP="00F0739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4.65</w:t>
            </w:r>
          </w:p>
        </w:tc>
      </w:tr>
      <w:tr w:rsidR="00F0739D" w:rsidRPr="007B7F64" w14:paraId="370D719B" w14:textId="13643637" w:rsidTr="00AE7BFC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57319D08" w14:textId="6E6211E1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פיזור</w:t>
            </w:r>
          </w:p>
        </w:tc>
        <w:tc>
          <w:tcPr>
            <w:tcW w:w="1304" w:type="dxa"/>
          </w:tcPr>
          <w:p w14:paraId="25621D17" w14:textId="15929259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1.15</w:t>
            </w:r>
          </w:p>
        </w:tc>
        <w:tc>
          <w:tcPr>
            <w:tcW w:w="1407" w:type="dxa"/>
          </w:tcPr>
          <w:p w14:paraId="4002C563" w14:textId="25386050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0.7</w:t>
            </w:r>
          </w:p>
        </w:tc>
        <w:tc>
          <w:tcPr>
            <w:tcW w:w="1600" w:type="dxa"/>
          </w:tcPr>
          <w:p w14:paraId="455B2C20" w14:textId="17F88DFF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1.02</w:t>
            </w:r>
          </w:p>
        </w:tc>
        <w:tc>
          <w:tcPr>
            <w:tcW w:w="1591" w:type="dxa"/>
          </w:tcPr>
          <w:p w14:paraId="55B89433" w14:textId="6736EAF6" w:rsidR="00F0739D" w:rsidRPr="007B7F64" w:rsidRDefault="00F0739D" w:rsidP="00033603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0.4</w:t>
            </w:r>
          </w:p>
        </w:tc>
        <w:tc>
          <w:tcPr>
            <w:tcW w:w="1724" w:type="dxa"/>
          </w:tcPr>
          <w:p w14:paraId="251A5ACC" w14:textId="7FF7DBC3" w:rsidR="00F0739D" w:rsidRPr="007B7F64" w:rsidRDefault="00F0739D" w:rsidP="00F0739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0.8</w:t>
            </w:r>
          </w:p>
        </w:tc>
      </w:tr>
      <w:tr w:rsidR="00AE7BFC" w:rsidRPr="007B7F64" w14:paraId="01468482" w14:textId="77777777" w:rsidTr="00AE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30C1F306" w14:textId="1102FCD2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ממוצע מחזורי</w:t>
            </w:r>
          </w:p>
        </w:tc>
        <w:tc>
          <w:tcPr>
            <w:tcW w:w="1304" w:type="dxa"/>
          </w:tcPr>
          <w:p w14:paraId="1B94EBE6" w14:textId="3AA9B54B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4.5</w:t>
            </w:r>
          </w:p>
        </w:tc>
        <w:tc>
          <w:tcPr>
            <w:tcW w:w="1407" w:type="dxa"/>
          </w:tcPr>
          <w:p w14:paraId="3B2A8B4E" w14:textId="1B9CD025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4.14</w:t>
            </w:r>
          </w:p>
        </w:tc>
        <w:tc>
          <w:tcPr>
            <w:tcW w:w="1600" w:type="dxa"/>
          </w:tcPr>
          <w:p w14:paraId="6A2F0461" w14:textId="69E9E35F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4.48</w:t>
            </w:r>
          </w:p>
        </w:tc>
        <w:tc>
          <w:tcPr>
            <w:tcW w:w="1591" w:type="dxa"/>
          </w:tcPr>
          <w:p w14:paraId="28C7DD4C" w14:textId="4CC49BBD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4.2</w:t>
            </w:r>
          </w:p>
        </w:tc>
        <w:tc>
          <w:tcPr>
            <w:tcW w:w="1724" w:type="dxa"/>
          </w:tcPr>
          <w:p w14:paraId="16818135" w14:textId="2D976E8A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4.1</w:t>
            </w:r>
          </w:p>
        </w:tc>
      </w:tr>
      <w:tr w:rsidR="00AE7BFC" w:rsidRPr="007B7F64" w14:paraId="58D2D517" w14:textId="0C40365D" w:rsidTr="00AE7BFC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2744959C" w14:textId="5B8D1B5C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commentRangeStart w:id="0"/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טווח הערכות במדד</w:t>
            </w:r>
            <w:commentRangeEnd w:id="0"/>
            <w:r>
              <w:rPr>
                <w:rStyle w:val="CommentReference"/>
                <w:b w:val="0"/>
                <w:bCs w:val="0"/>
                <w:caps w:val="0"/>
                <w:rtl/>
              </w:rPr>
              <w:commentReference w:id="0"/>
            </w:r>
          </w:p>
        </w:tc>
        <w:tc>
          <w:tcPr>
            <w:tcW w:w="1304" w:type="dxa"/>
          </w:tcPr>
          <w:p w14:paraId="0D2C5AB1" w14:textId="3022D735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3-5.5</w:t>
            </w:r>
          </w:p>
        </w:tc>
        <w:tc>
          <w:tcPr>
            <w:tcW w:w="1407" w:type="dxa"/>
          </w:tcPr>
          <w:p w14:paraId="799FE3AE" w14:textId="4C3F8210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2-5.5</w:t>
            </w:r>
          </w:p>
        </w:tc>
        <w:tc>
          <w:tcPr>
            <w:tcW w:w="1600" w:type="dxa"/>
          </w:tcPr>
          <w:p w14:paraId="05EE90F0" w14:textId="5A577A45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3-6</w:t>
            </w:r>
          </w:p>
        </w:tc>
        <w:tc>
          <w:tcPr>
            <w:tcW w:w="1591" w:type="dxa"/>
          </w:tcPr>
          <w:p w14:paraId="2C3AEB14" w14:textId="58CE6DDA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3.5-6</w:t>
            </w:r>
          </w:p>
        </w:tc>
        <w:tc>
          <w:tcPr>
            <w:tcW w:w="1724" w:type="dxa"/>
          </w:tcPr>
          <w:p w14:paraId="6B593854" w14:textId="505A1A54" w:rsidR="00AE7BFC" w:rsidRPr="007B7F64" w:rsidRDefault="00AE7BFC" w:rsidP="00AE7BFC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3.5-5.5</w:t>
            </w:r>
          </w:p>
        </w:tc>
      </w:tr>
    </w:tbl>
    <w:p w14:paraId="1CD9C264" w14:textId="35C6F6C4" w:rsidR="006F53E3" w:rsidRDefault="006F53E3" w:rsidP="00ED4263">
      <w:pPr>
        <w:spacing w:after="240" w:line="360" w:lineRule="auto"/>
        <w:jc w:val="both"/>
        <w:rPr>
          <w:rFonts w:ascii="David" w:hAnsi="David" w:cs="David"/>
          <w:rtl/>
        </w:rPr>
      </w:pPr>
    </w:p>
    <w:p w14:paraId="3D38E98A" w14:textId="765949FF" w:rsidR="006F53E3" w:rsidRDefault="007B7F64" w:rsidP="007B7F64">
      <w:pPr>
        <w:spacing w:after="240" w:line="360" w:lineRule="auto"/>
        <w:jc w:val="both"/>
        <w:rPr>
          <w:rFonts w:ascii="David" w:hAnsi="David" w:cs="David"/>
        </w:rPr>
      </w:pPr>
      <w:r w:rsidRPr="007B7F64">
        <w:rPr>
          <w:rFonts w:ascii="David" w:hAnsi="David" w:cs="David" w:hint="cs"/>
          <w:b/>
          <w:bCs/>
          <w:rtl/>
        </w:rPr>
        <w:t>גרף המבטא חלק מנתוני הטבלה</w:t>
      </w:r>
      <w:r>
        <w:rPr>
          <w:rFonts w:ascii="David" w:hAnsi="David" w:cs="David" w:hint="cs"/>
          <w:rtl/>
        </w:rPr>
        <w:t xml:space="preserve">: </w:t>
      </w:r>
      <w:r w:rsidR="006F53E3">
        <w:rPr>
          <w:rFonts w:ascii="David" w:hAnsi="David" w:cs="David" w:hint="cs"/>
          <w:rtl/>
        </w:rPr>
        <w:t xml:space="preserve">הממוצע של הצוער ביחס </w:t>
      </w:r>
      <w:r w:rsidR="00EC3CF8">
        <w:rPr>
          <w:rFonts w:ascii="David" w:hAnsi="David" w:cs="David" w:hint="cs"/>
          <w:rtl/>
        </w:rPr>
        <w:t>לממוצע המחזורי</w:t>
      </w:r>
      <w:r w:rsidR="004D271F">
        <w:rPr>
          <w:rFonts w:ascii="David" w:hAnsi="David" w:cs="David"/>
        </w:rPr>
        <w:t xml:space="preserve"> </w:t>
      </w:r>
      <w:r w:rsidR="00EC3CF8">
        <w:rPr>
          <w:rFonts w:ascii="David" w:hAnsi="David" w:cs="David" w:hint="cs"/>
          <w:rtl/>
        </w:rPr>
        <w:t xml:space="preserve"> (ללא </w:t>
      </w:r>
      <w:proofErr w:type="spellStart"/>
      <w:r w:rsidR="00EC3CF8">
        <w:rPr>
          <w:rFonts w:ascii="David" w:hAnsi="David" w:cs="David" w:hint="cs"/>
          <w:rtl/>
        </w:rPr>
        <w:t>ה</w:t>
      </w:r>
      <w:r w:rsidR="00A63350">
        <w:rPr>
          <w:rFonts w:ascii="David" w:hAnsi="David" w:cs="David" w:hint="cs"/>
          <w:rtl/>
        </w:rPr>
        <w:t>י</w:t>
      </w:r>
      <w:r w:rsidR="00EC3CF8">
        <w:rPr>
          <w:rFonts w:ascii="David" w:hAnsi="David" w:cs="David" w:hint="cs"/>
          <w:rtl/>
        </w:rPr>
        <w:t>סטוגרמה</w:t>
      </w:r>
      <w:proofErr w:type="spellEnd"/>
      <w:r w:rsidR="00EC3CF8">
        <w:rPr>
          <w:rFonts w:ascii="David" w:hAnsi="David" w:cs="David" w:hint="cs"/>
          <w:rtl/>
        </w:rPr>
        <w:t xml:space="preserve"> שמבטאת את התפלגות הממוצעים של כלל הצוערים במחזור ומאפשרת הבנה מדויקת למיקום שלי ביחס לשאר המחזור) : </w:t>
      </w: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9060"/>
      </w:tblGrid>
      <w:tr w:rsidR="00047BB1" w14:paraId="1148C6A2" w14:textId="77777777" w:rsidTr="00047BB1">
        <w:tc>
          <w:tcPr>
            <w:tcW w:w="9060" w:type="dxa"/>
          </w:tcPr>
          <w:p w14:paraId="65FC0B42" w14:textId="77777777" w:rsidR="00047BB1" w:rsidRDefault="00047BB1" w:rsidP="007B7F64">
            <w:pPr>
              <w:spacing w:after="240" w:line="360" w:lineRule="auto"/>
              <w:jc w:val="both"/>
              <w:rPr>
                <w:rFonts w:ascii="David" w:hAnsi="David" w:cs="David"/>
                <w:rtl/>
              </w:rPr>
            </w:pPr>
          </w:p>
        </w:tc>
      </w:tr>
    </w:tbl>
    <w:p w14:paraId="2A62C2E0" w14:textId="77777777" w:rsidR="00047BB1" w:rsidRDefault="00047BB1" w:rsidP="007B7F64">
      <w:pPr>
        <w:spacing w:after="240" w:line="360" w:lineRule="auto"/>
        <w:jc w:val="both"/>
        <w:rPr>
          <w:rFonts w:ascii="David" w:hAnsi="David" w:cs="David"/>
        </w:rPr>
      </w:pPr>
    </w:p>
    <w:p w14:paraId="735BC6D4" w14:textId="6F6C49E1" w:rsidR="00A47743" w:rsidRDefault="00A47743" w:rsidP="00A47743">
      <w:pPr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ערכים</w:t>
      </w:r>
      <w:r w:rsidR="00EC3CF8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EC3CF8">
        <w:rPr>
          <w:rFonts w:ascii="David" w:hAnsi="David" w:cs="David"/>
          <w:b/>
          <w:bCs/>
          <w:sz w:val="28"/>
          <w:szCs w:val="28"/>
          <w:rtl/>
        </w:rPr>
        <w:t>–</w:t>
      </w:r>
      <w:r w:rsidR="00EC3CF8">
        <w:rPr>
          <w:rFonts w:ascii="David" w:hAnsi="David" w:cs="David" w:hint="cs"/>
          <w:b/>
          <w:bCs/>
          <w:sz w:val="28"/>
          <w:szCs w:val="28"/>
          <w:rtl/>
        </w:rPr>
        <w:t xml:space="preserve"> מדדים 1-3 :</w:t>
      </w:r>
    </w:p>
    <w:p w14:paraId="5791697F" w14:textId="0897D479" w:rsidR="00A500CB" w:rsidRPr="00A47743" w:rsidRDefault="00A47743" w:rsidP="00A47743">
      <w:pPr>
        <w:pStyle w:val="ListParagraph"/>
        <w:numPr>
          <w:ilvl w:val="1"/>
          <w:numId w:val="5"/>
        </w:numPr>
        <w:spacing w:after="24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להלן דוגמה להצגה של חלק מהערכים בצורה החדשה</w:t>
      </w:r>
    </w:p>
    <w:p w14:paraId="2F0F3253" w14:textId="05018F63" w:rsidR="00C438EB" w:rsidRDefault="00C438EB" w:rsidP="00A46807">
      <w:pPr>
        <w:pStyle w:val="ListParagraph"/>
        <w:spacing w:after="240" w:line="360" w:lineRule="auto"/>
        <w:ind w:left="794"/>
        <w:jc w:val="both"/>
        <w:rPr>
          <w:rFonts w:ascii="David" w:hAnsi="David" w:cs="David"/>
          <w:rtl/>
        </w:rPr>
      </w:pPr>
    </w:p>
    <w:tbl>
      <w:tblPr>
        <w:tblStyle w:val="PlainTable3"/>
        <w:bidiVisual/>
        <w:tblW w:w="0" w:type="auto"/>
        <w:tblLook w:val="04A0" w:firstRow="1" w:lastRow="0" w:firstColumn="1" w:lastColumn="0" w:noHBand="0" w:noVBand="1"/>
      </w:tblPr>
      <w:tblGrid>
        <w:gridCol w:w="1638"/>
        <w:gridCol w:w="1661"/>
        <w:gridCol w:w="1661"/>
        <w:gridCol w:w="1661"/>
      </w:tblGrid>
      <w:tr w:rsidR="00830CBF" w14:paraId="37D57E51" w14:textId="77777777" w:rsidTr="007B7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38" w:type="dxa"/>
          </w:tcPr>
          <w:p w14:paraId="69657A73" w14:textId="7777777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661" w:type="dxa"/>
          </w:tcPr>
          <w:p w14:paraId="75177C4B" w14:textId="6E60DC9B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1</w:t>
            </w:r>
          </w:p>
        </w:tc>
        <w:tc>
          <w:tcPr>
            <w:tcW w:w="1661" w:type="dxa"/>
          </w:tcPr>
          <w:p w14:paraId="21084661" w14:textId="621940C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2</w:t>
            </w:r>
          </w:p>
        </w:tc>
        <w:tc>
          <w:tcPr>
            <w:tcW w:w="1661" w:type="dxa"/>
          </w:tcPr>
          <w:p w14:paraId="5580B7E7" w14:textId="3D0A7989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3</w:t>
            </w:r>
          </w:p>
        </w:tc>
      </w:tr>
      <w:tr w:rsidR="00830CBF" w14:paraId="067D85F0" w14:textId="77777777" w:rsidTr="007B7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45BACDD" w14:textId="558892FF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יושרה</w:t>
            </w:r>
          </w:p>
        </w:tc>
        <w:tc>
          <w:tcPr>
            <w:tcW w:w="1661" w:type="dxa"/>
          </w:tcPr>
          <w:p w14:paraId="1C03600C" w14:textId="5F5E5617" w:rsidR="00830CBF" w:rsidRP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FF0000"/>
                <w:rtl/>
              </w:rPr>
            </w:pPr>
            <w:r w:rsidRPr="00830CBF">
              <w:rPr>
                <w:rFonts w:ascii="David" w:hAnsi="David" w:cs="David" w:hint="cs"/>
                <w:color w:val="FF0000"/>
                <w:rtl/>
              </w:rPr>
              <w:t>2</w:t>
            </w:r>
          </w:p>
        </w:tc>
        <w:tc>
          <w:tcPr>
            <w:tcW w:w="1661" w:type="dxa"/>
          </w:tcPr>
          <w:p w14:paraId="488863F5" w14:textId="1D9BF23A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18</w:t>
            </w:r>
          </w:p>
        </w:tc>
        <w:tc>
          <w:tcPr>
            <w:tcW w:w="1661" w:type="dxa"/>
          </w:tcPr>
          <w:p w14:paraId="336F7F4D" w14:textId="4119A58B" w:rsidR="00830CBF" w:rsidRP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00B050"/>
                <w:rtl/>
              </w:rPr>
            </w:pPr>
            <w:r w:rsidRPr="00830CBF">
              <w:rPr>
                <w:rFonts w:ascii="David" w:hAnsi="David" w:cs="David" w:hint="cs"/>
                <w:color w:val="00B050"/>
                <w:rtl/>
              </w:rPr>
              <w:t>2</w:t>
            </w:r>
          </w:p>
        </w:tc>
      </w:tr>
      <w:tr w:rsidR="00830CBF" w14:paraId="6A871E50" w14:textId="77777777" w:rsidTr="007B7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887EBB5" w14:textId="1EDB5526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דרך ארץ</w:t>
            </w:r>
          </w:p>
        </w:tc>
        <w:tc>
          <w:tcPr>
            <w:tcW w:w="1661" w:type="dxa"/>
          </w:tcPr>
          <w:p w14:paraId="316A35FA" w14:textId="3D470226" w:rsidR="00830CBF" w:rsidRP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FF0000"/>
                <w:rtl/>
              </w:rPr>
            </w:pPr>
            <w:r w:rsidRPr="00830CBF">
              <w:rPr>
                <w:rFonts w:ascii="David" w:hAnsi="David" w:cs="David" w:hint="cs"/>
                <w:color w:val="FF0000"/>
                <w:rtl/>
              </w:rPr>
              <w:t>0</w:t>
            </w:r>
          </w:p>
        </w:tc>
        <w:tc>
          <w:tcPr>
            <w:tcW w:w="1661" w:type="dxa"/>
          </w:tcPr>
          <w:p w14:paraId="52A58CA3" w14:textId="0F5B5134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10</w:t>
            </w:r>
          </w:p>
        </w:tc>
        <w:tc>
          <w:tcPr>
            <w:tcW w:w="1661" w:type="dxa"/>
          </w:tcPr>
          <w:p w14:paraId="34113ABB" w14:textId="3679F6BD" w:rsidR="00830CBF" w:rsidRP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00B050"/>
                <w:rtl/>
              </w:rPr>
            </w:pPr>
            <w:r w:rsidRPr="00830CBF">
              <w:rPr>
                <w:rFonts w:ascii="David" w:hAnsi="David" w:cs="David" w:hint="cs"/>
                <w:color w:val="00B050"/>
                <w:rtl/>
              </w:rPr>
              <w:t>12</w:t>
            </w:r>
          </w:p>
        </w:tc>
      </w:tr>
      <w:tr w:rsidR="00830CBF" w14:paraId="2D4C63CD" w14:textId="77777777" w:rsidTr="007B7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FACA23E" w14:textId="3CD34FE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lastRenderedPageBreak/>
              <w:t>וכן הלאה..</w:t>
            </w:r>
          </w:p>
        </w:tc>
        <w:tc>
          <w:tcPr>
            <w:tcW w:w="1661" w:type="dxa"/>
          </w:tcPr>
          <w:p w14:paraId="4CD92925" w14:textId="7777777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</w:p>
        </w:tc>
        <w:tc>
          <w:tcPr>
            <w:tcW w:w="1661" w:type="dxa"/>
          </w:tcPr>
          <w:p w14:paraId="420C5DC3" w14:textId="7777777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</w:p>
        </w:tc>
        <w:tc>
          <w:tcPr>
            <w:tcW w:w="1661" w:type="dxa"/>
          </w:tcPr>
          <w:p w14:paraId="6F75DC33" w14:textId="77777777" w:rsidR="00830CBF" w:rsidRDefault="00830CBF" w:rsidP="00AD5CA6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</w:p>
        </w:tc>
      </w:tr>
    </w:tbl>
    <w:p w14:paraId="7DEFDA33" w14:textId="4FF1B5AA" w:rsidR="005362A3" w:rsidRDefault="005362A3" w:rsidP="00C24DC3">
      <w:pPr>
        <w:spacing w:line="360" w:lineRule="auto"/>
        <w:jc w:val="both"/>
        <w:rPr>
          <w:rFonts w:ascii="David" w:hAnsi="David" w:cs="David"/>
        </w:rPr>
      </w:pPr>
    </w:p>
    <w:p w14:paraId="06D31F04" w14:textId="77777777" w:rsidR="00AA3C06" w:rsidRDefault="00AA3C06" w:rsidP="00C24DC3">
      <w:pPr>
        <w:spacing w:line="360" w:lineRule="auto"/>
        <w:jc w:val="both"/>
        <w:rPr>
          <w:rFonts w:ascii="David" w:hAnsi="David" w:cs="David"/>
          <w:rtl/>
        </w:rPr>
      </w:pPr>
    </w:p>
    <w:p w14:paraId="0C0FE6E3" w14:textId="08BAFA12" w:rsidR="00EC3CF8" w:rsidRPr="00AA3C06" w:rsidRDefault="00EC3CF8" w:rsidP="00AA3C0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  <w:rtl/>
        </w:rPr>
      </w:pPr>
      <w:r w:rsidRPr="00AA3C06">
        <w:rPr>
          <w:rFonts w:ascii="David" w:hAnsi="David" w:cs="David" w:hint="cs"/>
          <w:b/>
          <w:bCs/>
          <w:sz w:val="28"/>
          <w:szCs w:val="28"/>
          <w:rtl/>
        </w:rPr>
        <w:t xml:space="preserve">גרף מסכם </w:t>
      </w:r>
    </w:p>
    <w:p w14:paraId="4797BC52" w14:textId="6B6BC250" w:rsidR="00B03CCB" w:rsidRPr="007B7F64" w:rsidRDefault="00B03CCB" w:rsidP="00B03CCB">
      <w:pPr>
        <w:pStyle w:val="ListParagraph"/>
        <w:spacing w:line="360" w:lineRule="auto"/>
        <w:jc w:val="both"/>
        <w:rPr>
          <w:rFonts w:ascii="David" w:hAnsi="David" w:cs="David"/>
        </w:rPr>
      </w:pPr>
    </w:p>
    <w:tbl>
      <w:tblPr>
        <w:tblStyle w:val="PlainTable3"/>
        <w:bidiVisual/>
        <w:tblW w:w="9096" w:type="dxa"/>
        <w:tblLook w:val="04A0" w:firstRow="1" w:lastRow="0" w:firstColumn="1" w:lastColumn="0" w:noHBand="0" w:noVBand="1"/>
      </w:tblPr>
      <w:tblGrid>
        <w:gridCol w:w="1470"/>
        <w:gridCol w:w="1304"/>
        <w:gridCol w:w="1407"/>
        <w:gridCol w:w="1600"/>
        <w:gridCol w:w="1591"/>
        <w:gridCol w:w="1724"/>
      </w:tblGrid>
      <w:tr w:rsidR="00411135" w:rsidRPr="007B7F64" w14:paraId="50675F75" w14:textId="77777777" w:rsidTr="00A92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0" w:type="dxa"/>
          </w:tcPr>
          <w:p w14:paraId="58F4D60F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2711" w:type="dxa"/>
            <w:gridSpan w:val="2"/>
          </w:tcPr>
          <w:p w14:paraId="43C4F050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יכולות בין אישיות</w:t>
            </w:r>
          </w:p>
        </w:tc>
        <w:tc>
          <w:tcPr>
            <w:tcW w:w="4915" w:type="dxa"/>
            <w:gridSpan w:val="3"/>
          </w:tcPr>
          <w:p w14:paraId="7544185B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>מקצועיות</w:t>
            </w:r>
          </w:p>
        </w:tc>
      </w:tr>
      <w:tr w:rsidR="00411135" w:rsidRPr="007B7F64" w14:paraId="312EEC3E" w14:textId="77777777" w:rsidTr="00A92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28C5E3D9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304" w:type="dxa"/>
          </w:tcPr>
          <w:p w14:paraId="4AC2B53A" w14:textId="77777777" w:rsidR="00411135" w:rsidRPr="007B7F64" w:rsidRDefault="00411135" w:rsidP="00A9220D">
            <w:pPr>
              <w:pStyle w:val="ListParagraph"/>
              <w:bidi w:val="0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תפקוד בחברה</w:t>
            </w:r>
            <w:r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(N=21)</w:t>
            </w:r>
          </w:p>
        </w:tc>
        <w:tc>
          <w:tcPr>
            <w:tcW w:w="1407" w:type="dxa"/>
          </w:tcPr>
          <w:p w14:paraId="2AAF5128" w14:textId="77777777" w:rsidR="00411135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הובלה</w:t>
            </w:r>
          </w:p>
          <w:p w14:paraId="22C93244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(N=23)</w:t>
            </w:r>
          </w:p>
        </w:tc>
        <w:tc>
          <w:tcPr>
            <w:tcW w:w="1600" w:type="dxa"/>
          </w:tcPr>
          <w:p w14:paraId="1B9A202A" w14:textId="77777777" w:rsidR="00411135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ניהול והתנהלות</w:t>
            </w:r>
          </w:p>
          <w:p w14:paraId="02D0AD59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(N=23)</w:t>
            </w:r>
          </w:p>
        </w:tc>
        <w:tc>
          <w:tcPr>
            <w:tcW w:w="1591" w:type="dxa"/>
          </w:tcPr>
          <w:p w14:paraId="1A96EAC1" w14:textId="77777777" w:rsidR="00411135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מדעי אקדמי</w:t>
            </w:r>
          </w:p>
          <w:p w14:paraId="2AB8A32B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(N=25)</w:t>
            </w:r>
          </w:p>
        </w:tc>
        <w:tc>
          <w:tcPr>
            <w:tcW w:w="1724" w:type="dxa"/>
          </w:tcPr>
          <w:p w14:paraId="085863D1" w14:textId="77777777" w:rsidR="00411135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</w:rPr>
            </w:pPr>
            <w:r w:rsidRPr="007B7F64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מדעי יישומי</w:t>
            </w:r>
          </w:p>
          <w:p w14:paraId="41FA0F6F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hAnsi="David" w:cs="David"/>
                <w:b/>
                <w:bCs/>
                <w:sz w:val="22"/>
                <w:szCs w:val="22"/>
              </w:rPr>
              <w:t>(N=13)</w:t>
            </w:r>
          </w:p>
        </w:tc>
      </w:tr>
      <w:tr w:rsidR="00411135" w:rsidRPr="007B7F64" w14:paraId="4B761896" w14:textId="77777777" w:rsidTr="00A9220D">
        <w:trPr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7029D4F9" w14:textId="7AB8D74C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sz w:val="22"/>
                <w:szCs w:val="22"/>
                <w:rtl/>
              </w:rPr>
              <w:t>סמסטר א׳</w:t>
            </w:r>
          </w:p>
        </w:tc>
        <w:tc>
          <w:tcPr>
            <w:tcW w:w="1304" w:type="dxa"/>
          </w:tcPr>
          <w:p w14:paraId="0FDC351E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4.2</w:t>
            </w:r>
          </w:p>
        </w:tc>
        <w:tc>
          <w:tcPr>
            <w:tcW w:w="1407" w:type="dxa"/>
          </w:tcPr>
          <w:p w14:paraId="0DEE7FAA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4.01</w:t>
            </w:r>
          </w:p>
        </w:tc>
        <w:tc>
          <w:tcPr>
            <w:tcW w:w="1600" w:type="dxa"/>
          </w:tcPr>
          <w:p w14:paraId="11A46657" w14:textId="5C823B83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4.23</w:t>
            </w:r>
          </w:p>
        </w:tc>
        <w:tc>
          <w:tcPr>
            <w:tcW w:w="1591" w:type="dxa"/>
          </w:tcPr>
          <w:p w14:paraId="6AF6D951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5.02</w:t>
            </w:r>
          </w:p>
        </w:tc>
        <w:tc>
          <w:tcPr>
            <w:tcW w:w="1724" w:type="dxa"/>
          </w:tcPr>
          <w:p w14:paraId="1AFBDDBB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4.6</w:t>
            </w:r>
          </w:p>
        </w:tc>
      </w:tr>
      <w:tr w:rsidR="00411135" w:rsidRPr="007B7F64" w14:paraId="44FCB842" w14:textId="77777777" w:rsidTr="00A92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0C9A218A" w14:textId="345DFFBC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sz w:val="22"/>
                <w:szCs w:val="22"/>
                <w:rtl/>
              </w:rPr>
              <w:t>סמסטר ב׳</w:t>
            </w:r>
            <w:r w:rsidRPr="007B7F64">
              <w:rPr>
                <w:rFonts w:ascii="David" w:hAnsi="David" w:cs="David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304" w:type="dxa"/>
          </w:tcPr>
          <w:p w14:paraId="100565F4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4.5</w:t>
            </w:r>
          </w:p>
        </w:tc>
        <w:tc>
          <w:tcPr>
            <w:tcW w:w="1407" w:type="dxa"/>
          </w:tcPr>
          <w:p w14:paraId="3A250BAC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4.3</w:t>
            </w:r>
          </w:p>
        </w:tc>
        <w:tc>
          <w:tcPr>
            <w:tcW w:w="1600" w:type="dxa"/>
          </w:tcPr>
          <w:p w14:paraId="3A3D8AA5" w14:textId="4470F22A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4.2</w:t>
            </w:r>
          </w:p>
        </w:tc>
        <w:tc>
          <w:tcPr>
            <w:tcW w:w="1591" w:type="dxa"/>
          </w:tcPr>
          <w:p w14:paraId="65FCA884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5.02</w:t>
            </w:r>
          </w:p>
        </w:tc>
        <w:tc>
          <w:tcPr>
            <w:tcW w:w="1724" w:type="dxa"/>
          </w:tcPr>
          <w:p w14:paraId="28D9C238" w14:textId="77777777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 w:rsidRPr="007B7F64">
              <w:rPr>
                <w:rFonts w:ascii="David" w:hAnsi="David" w:cs="David" w:hint="cs"/>
                <w:rtl/>
              </w:rPr>
              <w:t>4.65</w:t>
            </w:r>
          </w:p>
        </w:tc>
      </w:tr>
      <w:tr w:rsidR="00411135" w:rsidRPr="007B7F64" w14:paraId="6911772F" w14:textId="77777777" w:rsidTr="00A9220D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</w:tcPr>
          <w:p w14:paraId="2E35949E" w14:textId="1EB6606A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sz w:val="22"/>
                <w:szCs w:val="22"/>
                <w:rtl/>
              </w:rPr>
              <w:t>סמסטר ג׳</w:t>
            </w:r>
          </w:p>
        </w:tc>
        <w:tc>
          <w:tcPr>
            <w:tcW w:w="1304" w:type="dxa"/>
          </w:tcPr>
          <w:p w14:paraId="589346AA" w14:textId="7ABC9880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4.3</w:t>
            </w:r>
          </w:p>
        </w:tc>
        <w:tc>
          <w:tcPr>
            <w:tcW w:w="1407" w:type="dxa"/>
          </w:tcPr>
          <w:p w14:paraId="250ADCB9" w14:textId="114B844F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4.5</w:t>
            </w:r>
          </w:p>
        </w:tc>
        <w:tc>
          <w:tcPr>
            <w:tcW w:w="1600" w:type="dxa"/>
          </w:tcPr>
          <w:p w14:paraId="2CC26D70" w14:textId="77606878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4.3</w:t>
            </w:r>
          </w:p>
        </w:tc>
        <w:tc>
          <w:tcPr>
            <w:tcW w:w="1591" w:type="dxa"/>
          </w:tcPr>
          <w:p w14:paraId="39ED3F6C" w14:textId="7C68705F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5.1</w:t>
            </w:r>
          </w:p>
        </w:tc>
        <w:tc>
          <w:tcPr>
            <w:tcW w:w="1724" w:type="dxa"/>
          </w:tcPr>
          <w:p w14:paraId="5DA6F4FD" w14:textId="7AAC2803" w:rsidR="00411135" w:rsidRPr="007B7F64" w:rsidRDefault="00411135" w:rsidP="00A9220D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4.5</w:t>
            </w:r>
          </w:p>
        </w:tc>
      </w:tr>
    </w:tbl>
    <w:p w14:paraId="1B534C22" w14:textId="77777777" w:rsidR="005362A3" w:rsidRPr="006D0AA4" w:rsidRDefault="005362A3" w:rsidP="006D0AA4">
      <w:pPr>
        <w:spacing w:line="360" w:lineRule="auto"/>
        <w:rPr>
          <w:rFonts w:ascii="David" w:hAnsi="David" w:cs="David"/>
          <w:b/>
          <w:bCs/>
          <w:rtl/>
        </w:rPr>
      </w:pPr>
    </w:p>
    <w:p w14:paraId="5F775250" w14:textId="3AED00BD" w:rsidR="006D0AA4" w:rsidRDefault="006D0AA4" w:rsidP="006D0AA4">
      <w:pPr>
        <w:pStyle w:val="ListParagraph"/>
        <w:spacing w:line="360" w:lineRule="auto"/>
        <w:ind w:left="0"/>
        <w:rPr>
          <w:rFonts w:ascii="David" w:hAnsi="David" w:cs="David"/>
          <w:b/>
          <w:bCs/>
          <w:rtl/>
        </w:rPr>
      </w:pPr>
      <w:r w:rsidRPr="006D0AA4">
        <w:rPr>
          <w:rFonts w:ascii="David" w:hAnsi="David" w:cs="David" w:hint="cs"/>
          <w:b/>
          <w:bCs/>
          <w:rtl/>
        </w:rPr>
        <w:t>אופציה א׳</w:t>
      </w:r>
      <w:r w:rsidRPr="006D0AA4">
        <w:rPr>
          <w:rFonts w:ascii="David" w:hAnsi="David" w:cs="David"/>
          <w:b/>
          <w:bCs/>
          <w:noProof/>
          <w:rtl/>
        </w:rPr>
        <w:drawing>
          <wp:anchor distT="0" distB="0" distL="114300" distR="114300" simplePos="0" relativeHeight="251667456" behindDoc="0" locked="0" layoutInCell="1" allowOverlap="1" wp14:anchorId="6FFCE0A8" wp14:editId="3477A490">
            <wp:simplePos x="0" y="0"/>
            <wp:positionH relativeFrom="column">
              <wp:posOffset>-4445</wp:posOffset>
            </wp:positionH>
            <wp:positionV relativeFrom="paragraph">
              <wp:posOffset>219710</wp:posOffset>
            </wp:positionV>
            <wp:extent cx="5759450" cy="2879725"/>
            <wp:effectExtent l="0" t="0" r="6350" b="3175"/>
            <wp:wrapThrough wrapText="bothSides">
              <wp:wrapPolygon edited="0">
                <wp:start x="0" y="0"/>
                <wp:lineTo x="0" y="21529"/>
                <wp:lineTo x="21576" y="21529"/>
                <wp:lineTo x="21576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C5005" w14:textId="483EB494" w:rsidR="006D0AA4" w:rsidRDefault="006D0AA4" w:rsidP="006D0AA4">
      <w:pPr>
        <w:spacing w:line="360" w:lineRule="auto"/>
        <w:jc w:val="both"/>
        <w:rPr>
          <w:rFonts w:ascii="David" w:hAnsi="David" w:cs="David"/>
          <w:b/>
          <w:bCs/>
          <w:rtl/>
        </w:rPr>
      </w:pPr>
      <w:r w:rsidRPr="006D0AA4">
        <w:rPr>
          <w:rFonts w:ascii="David" w:hAnsi="David" w:cs="David" w:hint="cs"/>
          <w:b/>
          <w:bCs/>
          <w:rtl/>
        </w:rPr>
        <w:t>אופציה ב׳</w:t>
      </w:r>
      <w:r w:rsidR="00EA0390">
        <w:rPr>
          <w:rFonts w:ascii="David" w:hAnsi="David" w:cs="David" w:hint="cs"/>
          <w:b/>
          <w:bCs/>
          <w:rtl/>
        </w:rPr>
        <w:t xml:space="preserve"> </w:t>
      </w:r>
    </w:p>
    <w:p w14:paraId="28A2689C" w14:textId="3CEC235C" w:rsidR="00EA0390" w:rsidRPr="00EA0390" w:rsidRDefault="00EA0390" w:rsidP="006D0AA4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הפס האפור מסמל את הממוצע המחזורי</w:t>
      </w:r>
    </w:p>
    <w:p w14:paraId="43D9D2C8" w14:textId="7F8134A9" w:rsidR="007B7F64" w:rsidRDefault="006D0AA4" w:rsidP="006D0AA4">
      <w:pPr>
        <w:spacing w:line="360" w:lineRule="auto"/>
        <w:jc w:val="both"/>
        <w:rPr>
          <w:rFonts w:ascii="David" w:hAnsi="David" w:cs="David"/>
          <w:rtl/>
        </w:rPr>
      </w:pPr>
      <w:r w:rsidRPr="006D0AA4">
        <w:rPr>
          <w:rFonts w:ascii="David" w:hAnsi="David" w:cs="David"/>
          <w:noProof/>
          <w:rtl/>
        </w:rPr>
        <w:lastRenderedPageBreak/>
        <w:drawing>
          <wp:inline distT="0" distB="0" distL="0" distR="0" wp14:anchorId="4140846C" wp14:editId="56530F88">
            <wp:extent cx="5759450" cy="2879725"/>
            <wp:effectExtent l="0" t="0" r="6350" b="3175"/>
            <wp:docPr id="9" name="Picture 9" descr="A graph showing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showing different colored bar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3607" w14:textId="73FB5D1E" w:rsidR="00AA3C06" w:rsidRPr="00AA3C06" w:rsidRDefault="00AA3C06" w:rsidP="00AA3C06">
      <w:pPr>
        <w:rPr>
          <w:rFonts w:ascii="David" w:hAnsi="David" w:cs="David"/>
        </w:rPr>
      </w:pPr>
    </w:p>
    <w:p w14:paraId="0D30390B" w14:textId="0E091944" w:rsidR="00AA3C06" w:rsidRPr="00AA3C06" w:rsidRDefault="00AA3C06" w:rsidP="00AA3C06">
      <w:pPr>
        <w:rPr>
          <w:rFonts w:ascii="David" w:hAnsi="David" w:cs="David"/>
        </w:rPr>
      </w:pPr>
    </w:p>
    <w:p w14:paraId="0E1AF702" w14:textId="3B82CF22" w:rsidR="00AA3C06" w:rsidRPr="00AA3C06" w:rsidRDefault="00AA3C06" w:rsidP="00AA3C06">
      <w:pPr>
        <w:rPr>
          <w:rFonts w:ascii="David" w:hAnsi="David" w:cs="David"/>
        </w:rPr>
      </w:pPr>
    </w:p>
    <w:p w14:paraId="2451292A" w14:textId="58A4F39E" w:rsidR="00AA3C06" w:rsidRPr="00AA3C06" w:rsidRDefault="00AA3C06" w:rsidP="00AA3C06">
      <w:pPr>
        <w:rPr>
          <w:rFonts w:ascii="David" w:hAnsi="David" w:cs="David"/>
        </w:rPr>
      </w:pPr>
    </w:p>
    <w:p w14:paraId="4B22D98D" w14:textId="1300D84F" w:rsidR="00AA3C06" w:rsidRPr="00AA3C06" w:rsidRDefault="00AA3C06" w:rsidP="00AA3C06">
      <w:pPr>
        <w:rPr>
          <w:rFonts w:ascii="David" w:hAnsi="David" w:cs="David"/>
        </w:rPr>
      </w:pPr>
    </w:p>
    <w:p w14:paraId="2276F943" w14:textId="49453969" w:rsidR="00AA3C06" w:rsidRPr="00AA3C06" w:rsidRDefault="00AA3C06" w:rsidP="00AA3C06">
      <w:pPr>
        <w:rPr>
          <w:rFonts w:ascii="David" w:hAnsi="David" w:cs="David"/>
        </w:rPr>
      </w:pPr>
    </w:p>
    <w:p w14:paraId="7FB84237" w14:textId="5AD12659" w:rsidR="00AA3C06" w:rsidRPr="00AA3C06" w:rsidRDefault="00AA3C06" w:rsidP="00AA3C06">
      <w:pPr>
        <w:rPr>
          <w:rFonts w:ascii="David" w:hAnsi="David" w:cs="David"/>
        </w:rPr>
      </w:pPr>
    </w:p>
    <w:p w14:paraId="24B9139A" w14:textId="6B31CAAB" w:rsidR="00AA3C06" w:rsidRPr="00AA3C06" w:rsidRDefault="00AA3C06" w:rsidP="00AA3C06">
      <w:pPr>
        <w:rPr>
          <w:rFonts w:ascii="David" w:hAnsi="David" w:cs="David"/>
        </w:rPr>
      </w:pPr>
    </w:p>
    <w:p w14:paraId="7038E626" w14:textId="51E22C86" w:rsidR="00AA3C06" w:rsidRPr="00AA3C06" w:rsidRDefault="00AA3C06" w:rsidP="00AA3C06">
      <w:pPr>
        <w:rPr>
          <w:rFonts w:ascii="David" w:hAnsi="David" w:cs="David"/>
        </w:rPr>
      </w:pPr>
    </w:p>
    <w:p w14:paraId="6CD30018" w14:textId="75B79CBD" w:rsidR="00AA3C06" w:rsidRDefault="00AA3C06" w:rsidP="00AA3C06">
      <w:pPr>
        <w:ind w:firstLine="720"/>
        <w:rPr>
          <w:rFonts w:ascii="David" w:hAnsi="David" w:cs="David"/>
        </w:rPr>
      </w:pPr>
    </w:p>
    <w:p w14:paraId="200500F6" w14:textId="7B02B268" w:rsidR="00AA3C06" w:rsidRDefault="00AA3C06" w:rsidP="00AA3C06">
      <w:pPr>
        <w:ind w:firstLine="720"/>
        <w:rPr>
          <w:rFonts w:ascii="David" w:hAnsi="David" w:cs="David"/>
        </w:rPr>
      </w:pPr>
    </w:p>
    <w:p w14:paraId="31834634" w14:textId="14290DA3" w:rsidR="00AA3C06" w:rsidRDefault="00AA3C06" w:rsidP="00AA3C06">
      <w:pPr>
        <w:ind w:firstLine="720"/>
        <w:rPr>
          <w:rFonts w:ascii="David" w:hAnsi="David" w:cs="David"/>
        </w:rPr>
      </w:pPr>
    </w:p>
    <w:p w14:paraId="05FCEA67" w14:textId="52B93022" w:rsidR="00AA3C06" w:rsidRDefault="00AA3C06" w:rsidP="00AA3C06">
      <w:pPr>
        <w:ind w:firstLine="720"/>
        <w:rPr>
          <w:rFonts w:ascii="David" w:hAnsi="David" w:cs="David"/>
        </w:rPr>
      </w:pPr>
    </w:p>
    <w:p w14:paraId="25786377" w14:textId="168CA147" w:rsidR="00AA3C06" w:rsidRDefault="00AA3C06" w:rsidP="00AA3C06">
      <w:pPr>
        <w:ind w:firstLine="720"/>
        <w:rPr>
          <w:rFonts w:ascii="David" w:hAnsi="David" w:cs="David"/>
        </w:rPr>
      </w:pPr>
    </w:p>
    <w:p w14:paraId="2C13DA7D" w14:textId="10B1C202" w:rsidR="00AA3C06" w:rsidRDefault="00AA3C06" w:rsidP="00AA3C06">
      <w:pPr>
        <w:ind w:firstLine="720"/>
        <w:rPr>
          <w:rFonts w:ascii="David" w:hAnsi="David" w:cs="David"/>
        </w:rPr>
      </w:pPr>
    </w:p>
    <w:p w14:paraId="0E6C7CFA" w14:textId="730349C6" w:rsidR="00AA3C06" w:rsidRDefault="00AA3C06" w:rsidP="00AA3C06">
      <w:pPr>
        <w:ind w:firstLine="720"/>
        <w:rPr>
          <w:rFonts w:ascii="David" w:hAnsi="David" w:cs="David"/>
        </w:rPr>
      </w:pPr>
    </w:p>
    <w:p w14:paraId="603231A8" w14:textId="00A7D646" w:rsidR="00AA3C06" w:rsidRDefault="00AA3C06" w:rsidP="00AA3C06">
      <w:pPr>
        <w:ind w:firstLine="720"/>
        <w:rPr>
          <w:rFonts w:ascii="David" w:hAnsi="David" w:cs="David"/>
        </w:rPr>
      </w:pPr>
    </w:p>
    <w:p w14:paraId="41D3DF8C" w14:textId="7833C677" w:rsidR="00AA3C06" w:rsidRDefault="00AA3C06" w:rsidP="00AA3C06">
      <w:pPr>
        <w:ind w:firstLine="720"/>
        <w:rPr>
          <w:rFonts w:ascii="David" w:hAnsi="David" w:cs="David"/>
        </w:rPr>
      </w:pPr>
    </w:p>
    <w:p w14:paraId="7551A8E8" w14:textId="58C9B8DA" w:rsidR="00AA3C06" w:rsidRDefault="00AA3C06" w:rsidP="00AA3C06">
      <w:pPr>
        <w:ind w:firstLine="720"/>
        <w:rPr>
          <w:rFonts w:ascii="David" w:hAnsi="David" w:cs="David"/>
        </w:rPr>
      </w:pPr>
    </w:p>
    <w:p w14:paraId="4DC564AD" w14:textId="28B426C0" w:rsidR="00AA3C06" w:rsidRDefault="00AA3C06" w:rsidP="00AA3C06">
      <w:pPr>
        <w:ind w:firstLine="720"/>
        <w:rPr>
          <w:rFonts w:ascii="David" w:hAnsi="David" w:cs="David"/>
        </w:rPr>
      </w:pPr>
    </w:p>
    <w:p w14:paraId="223F6ECA" w14:textId="768A0975" w:rsidR="00AA3C06" w:rsidRDefault="00AA3C06" w:rsidP="00AA3C06">
      <w:pPr>
        <w:ind w:firstLine="720"/>
        <w:rPr>
          <w:rFonts w:ascii="David" w:hAnsi="David" w:cs="David"/>
        </w:rPr>
      </w:pPr>
    </w:p>
    <w:p w14:paraId="2899B1AF" w14:textId="2B425ADF" w:rsidR="00AA3C06" w:rsidRDefault="00AA3C06" w:rsidP="00AA3C06">
      <w:pPr>
        <w:ind w:firstLine="720"/>
        <w:rPr>
          <w:rFonts w:ascii="David" w:hAnsi="David" w:cs="David"/>
        </w:rPr>
      </w:pPr>
    </w:p>
    <w:p w14:paraId="2BA4DDC0" w14:textId="6EDBE630" w:rsidR="00AA3C06" w:rsidRDefault="00AA3C06" w:rsidP="00AA3C06">
      <w:pPr>
        <w:ind w:firstLine="720"/>
        <w:rPr>
          <w:rFonts w:ascii="David" w:hAnsi="David" w:cs="David"/>
        </w:rPr>
      </w:pPr>
    </w:p>
    <w:p w14:paraId="051ABEAB" w14:textId="6E116A14" w:rsidR="00AA3C06" w:rsidRDefault="00AA3C06" w:rsidP="00AA3C06">
      <w:pPr>
        <w:ind w:firstLine="720"/>
        <w:rPr>
          <w:rFonts w:ascii="David" w:hAnsi="David" w:cs="David"/>
        </w:rPr>
      </w:pPr>
    </w:p>
    <w:p w14:paraId="2D1F77CE" w14:textId="2B43DB1A" w:rsidR="00AA3C06" w:rsidRDefault="00AA3C06" w:rsidP="00AA3C06">
      <w:pPr>
        <w:ind w:firstLine="720"/>
        <w:rPr>
          <w:rFonts w:ascii="David" w:hAnsi="David" w:cs="David"/>
        </w:rPr>
      </w:pPr>
    </w:p>
    <w:p w14:paraId="65392FF0" w14:textId="5DF0EC91" w:rsidR="00AA3C06" w:rsidRDefault="00AA3C06" w:rsidP="00AA3C06">
      <w:pPr>
        <w:ind w:firstLine="720"/>
        <w:rPr>
          <w:rFonts w:ascii="David" w:hAnsi="David" w:cs="David"/>
        </w:rPr>
      </w:pPr>
    </w:p>
    <w:p w14:paraId="7EB06378" w14:textId="4FE4E8E8" w:rsidR="00AA3C06" w:rsidRDefault="00AA3C06" w:rsidP="00AA3C06">
      <w:pPr>
        <w:ind w:firstLine="720"/>
        <w:rPr>
          <w:rFonts w:ascii="David" w:hAnsi="David" w:cs="David"/>
        </w:rPr>
      </w:pPr>
    </w:p>
    <w:p w14:paraId="1BC7DEEE" w14:textId="5DC01159" w:rsidR="00AA3C06" w:rsidRDefault="00AA3C06" w:rsidP="00AA3C06">
      <w:pPr>
        <w:ind w:firstLine="720"/>
        <w:rPr>
          <w:rFonts w:ascii="David" w:hAnsi="David" w:cs="David"/>
        </w:rPr>
      </w:pPr>
    </w:p>
    <w:p w14:paraId="2C6668B6" w14:textId="6FCBDEBD" w:rsidR="00AA3C06" w:rsidRDefault="00AA3C06" w:rsidP="00AA3C06">
      <w:pPr>
        <w:ind w:firstLine="720"/>
        <w:rPr>
          <w:rFonts w:ascii="David" w:hAnsi="David" w:cs="David"/>
        </w:rPr>
      </w:pPr>
    </w:p>
    <w:p w14:paraId="7B2CE394" w14:textId="0423ACC4" w:rsidR="00AA3C06" w:rsidRDefault="00AA3C06" w:rsidP="00AA3C06">
      <w:pPr>
        <w:ind w:firstLine="720"/>
        <w:rPr>
          <w:rFonts w:ascii="David" w:hAnsi="David" w:cs="David"/>
        </w:rPr>
      </w:pPr>
    </w:p>
    <w:p w14:paraId="67A78263" w14:textId="20421018" w:rsidR="00AA3C06" w:rsidRDefault="00AA3C06" w:rsidP="00AA3C06">
      <w:pPr>
        <w:ind w:firstLine="720"/>
        <w:rPr>
          <w:rFonts w:ascii="David" w:hAnsi="David" w:cs="David"/>
        </w:rPr>
      </w:pPr>
    </w:p>
    <w:p w14:paraId="2170336D" w14:textId="687193BE" w:rsidR="00AA3C06" w:rsidRDefault="00AA3C06" w:rsidP="00AA3C06">
      <w:pPr>
        <w:ind w:firstLine="720"/>
        <w:rPr>
          <w:rFonts w:ascii="David" w:hAnsi="David" w:cs="David"/>
        </w:rPr>
      </w:pPr>
    </w:p>
    <w:p w14:paraId="683DD43C" w14:textId="2703F770" w:rsidR="00AA3C06" w:rsidRDefault="00AA3C06" w:rsidP="00AA3C06">
      <w:pPr>
        <w:ind w:firstLine="720"/>
        <w:rPr>
          <w:rFonts w:ascii="David" w:hAnsi="David" w:cs="David"/>
        </w:rPr>
      </w:pPr>
    </w:p>
    <w:p w14:paraId="5E383DE8" w14:textId="2EABCC4B" w:rsidR="00AA3C06" w:rsidRDefault="00AA3C06" w:rsidP="00AA3C06">
      <w:pPr>
        <w:ind w:firstLine="720"/>
        <w:rPr>
          <w:rFonts w:ascii="David" w:hAnsi="David" w:cs="David"/>
        </w:rPr>
      </w:pPr>
    </w:p>
    <w:p w14:paraId="0FC91903" w14:textId="30D151AC" w:rsidR="00AA3C06" w:rsidRDefault="00AA3C06" w:rsidP="00AA3C06">
      <w:pPr>
        <w:ind w:firstLine="720"/>
        <w:rPr>
          <w:rFonts w:ascii="David" w:hAnsi="David" w:cs="David"/>
        </w:rPr>
      </w:pPr>
    </w:p>
    <w:p w14:paraId="6936F532" w14:textId="7C696477" w:rsidR="00AA3C06" w:rsidRDefault="00AA3C06" w:rsidP="00AA3C06">
      <w:pPr>
        <w:ind w:firstLine="720"/>
        <w:rPr>
          <w:rFonts w:ascii="David" w:hAnsi="David" w:cs="David"/>
        </w:rPr>
      </w:pPr>
    </w:p>
    <w:p w14:paraId="7240193F" w14:textId="20157502" w:rsidR="00AA3C06" w:rsidRDefault="00AA3C06" w:rsidP="00AA3C06">
      <w:pPr>
        <w:ind w:firstLine="720"/>
        <w:rPr>
          <w:rFonts w:ascii="David" w:hAnsi="David" w:cs="David"/>
        </w:rPr>
      </w:pPr>
    </w:p>
    <w:p w14:paraId="72368F96" w14:textId="322F60BC" w:rsidR="00AA3C06" w:rsidRDefault="00AA3C06" w:rsidP="00AA3C06">
      <w:pPr>
        <w:ind w:firstLine="720"/>
        <w:rPr>
          <w:rFonts w:ascii="David" w:hAnsi="David" w:cs="David"/>
        </w:rPr>
      </w:pPr>
    </w:p>
    <w:p w14:paraId="5E9ECDDC" w14:textId="0D4C484B" w:rsidR="00AA3C06" w:rsidRDefault="00AA3C06" w:rsidP="00AA3C06">
      <w:pPr>
        <w:ind w:firstLine="720"/>
        <w:rPr>
          <w:rFonts w:ascii="David" w:hAnsi="David" w:cs="David"/>
        </w:rPr>
      </w:pPr>
    </w:p>
    <w:p w14:paraId="427E10C8" w14:textId="79569096" w:rsidR="00AA3C06" w:rsidRDefault="00AA3C06" w:rsidP="00AA3C06">
      <w:pPr>
        <w:ind w:firstLine="720"/>
        <w:rPr>
          <w:rFonts w:ascii="David" w:hAnsi="David" w:cs="David"/>
        </w:rPr>
      </w:pPr>
    </w:p>
    <w:p w14:paraId="08F5B2B9" w14:textId="54D609CB" w:rsidR="00AA3C06" w:rsidRDefault="00AA3C06" w:rsidP="00AA3C06">
      <w:pPr>
        <w:ind w:firstLine="720"/>
        <w:rPr>
          <w:rFonts w:ascii="David" w:hAnsi="David" w:cs="David"/>
        </w:rPr>
      </w:pPr>
    </w:p>
    <w:p w14:paraId="32429F7E" w14:textId="40ED6A15" w:rsidR="00AA3C06" w:rsidRDefault="00AA3C06" w:rsidP="00AA3C06">
      <w:pPr>
        <w:ind w:firstLine="720"/>
        <w:rPr>
          <w:rFonts w:ascii="David" w:hAnsi="David" w:cs="David"/>
        </w:rPr>
      </w:pPr>
    </w:p>
    <w:p w14:paraId="6F0B8224" w14:textId="278C891A" w:rsidR="00AA3C06" w:rsidRDefault="00AA3C06" w:rsidP="00AA3C06">
      <w:pPr>
        <w:ind w:firstLine="720"/>
        <w:rPr>
          <w:rFonts w:ascii="David" w:hAnsi="David" w:cs="David"/>
        </w:rPr>
      </w:pPr>
    </w:p>
    <w:p w14:paraId="722634A3" w14:textId="77777777" w:rsidR="00AA3C06" w:rsidRDefault="00AA3C06" w:rsidP="00AA3C06">
      <w:pPr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נספחים</w:t>
      </w:r>
    </w:p>
    <w:p w14:paraId="3EBE45E1" w14:textId="77777777" w:rsidR="00AA3C06" w:rsidRDefault="00AA3C06" w:rsidP="00AA3C06">
      <w:pPr>
        <w:numPr>
          <w:ilvl w:val="1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AA3C06">
        <w:rPr>
          <w:rFonts w:ascii="David" w:hAnsi="David" w:cs="David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 wp14:anchorId="3D1196D1" wp14:editId="66D39A2D">
            <wp:simplePos x="0" y="0"/>
            <wp:positionH relativeFrom="column">
              <wp:posOffset>-22225</wp:posOffset>
            </wp:positionH>
            <wp:positionV relativeFrom="paragraph">
              <wp:posOffset>262890</wp:posOffset>
            </wp:positionV>
            <wp:extent cx="5759450" cy="2879725"/>
            <wp:effectExtent l="0" t="0" r="6350" b="3175"/>
            <wp:wrapThrough wrapText="bothSides">
              <wp:wrapPolygon edited="0">
                <wp:start x="0" y="0"/>
                <wp:lineTo x="0" y="21529"/>
                <wp:lineTo x="21576" y="21529"/>
                <wp:lineTo x="21576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David" w:hAnsi="David" w:cs="David" w:hint="cs"/>
          <w:b/>
          <w:bCs/>
          <w:sz w:val="28"/>
          <w:szCs w:val="28"/>
          <w:rtl/>
        </w:rPr>
        <w:t>פנים וחוץ מחלקתי</w:t>
      </w:r>
    </w:p>
    <w:p w14:paraId="248B9B89" w14:textId="77777777" w:rsidR="00AA3C06" w:rsidRPr="00AA3C06" w:rsidRDefault="00AA3C06" w:rsidP="00AA3C06">
      <w:pPr>
        <w:spacing w:line="360" w:lineRule="auto"/>
        <w:ind w:left="794"/>
        <w:jc w:val="both"/>
        <w:rPr>
          <w:rFonts w:ascii="David" w:hAnsi="David" w:cs="David"/>
          <w:b/>
          <w:bCs/>
          <w:sz w:val="28"/>
          <w:szCs w:val="28"/>
        </w:rPr>
      </w:pPr>
    </w:p>
    <w:p w14:paraId="1ADAA599" w14:textId="77777777" w:rsidR="00AA3C06" w:rsidRPr="00AA3C06" w:rsidRDefault="00AA3C06" w:rsidP="00AA3C06">
      <w:pPr>
        <w:numPr>
          <w:ilvl w:val="1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פילוח לפי מידת היכרות</w:t>
      </w:r>
    </w:p>
    <w:p w14:paraId="510F955B" w14:textId="77777777" w:rsidR="00AA3C06" w:rsidRDefault="00AA3C06" w:rsidP="00AA3C06">
      <w:pPr>
        <w:spacing w:line="360" w:lineRule="auto"/>
        <w:jc w:val="both"/>
        <w:rPr>
          <w:rFonts w:ascii="David" w:hAnsi="David" w:cs="David"/>
          <w:rtl/>
        </w:rPr>
      </w:pPr>
    </w:p>
    <w:p w14:paraId="5DE1956E" w14:textId="77777777" w:rsidR="00AA3C06" w:rsidRDefault="00AA3C06" w:rsidP="00AA3C06">
      <w:pPr>
        <w:spacing w:line="360" w:lineRule="auto"/>
        <w:jc w:val="both"/>
        <w:rPr>
          <w:rFonts w:ascii="David" w:hAnsi="David" w:cs="David"/>
          <w:rtl/>
        </w:rPr>
      </w:pPr>
      <w:r w:rsidRPr="00AA3C06">
        <w:rPr>
          <w:rFonts w:ascii="David" w:hAnsi="David" w:cs="David"/>
          <w:noProof/>
          <w:rtl/>
        </w:rPr>
        <w:drawing>
          <wp:inline distT="0" distB="0" distL="0" distR="0" wp14:anchorId="5ECEB0C6" wp14:editId="3A608282">
            <wp:extent cx="5759450" cy="28797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80D7" w14:textId="77777777" w:rsidR="00AA3C06" w:rsidRDefault="00AA3C06" w:rsidP="00AA3C06">
      <w:pPr>
        <w:spacing w:line="360" w:lineRule="auto"/>
        <w:jc w:val="both"/>
        <w:rPr>
          <w:rFonts w:ascii="David" w:hAnsi="David" w:cs="David"/>
          <w:rtl/>
        </w:rPr>
      </w:pPr>
    </w:p>
    <w:p w14:paraId="5574852F" w14:textId="77777777" w:rsidR="00AA3C06" w:rsidRPr="00AA3C06" w:rsidRDefault="00AA3C06" w:rsidP="00AA3C06">
      <w:pPr>
        <w:ind w:firstLine="720"/>
        <w:rPr>
          <w:rFonts w:ascii="David" w:hAnsi="David" w:cs="David"/>
          <w:rtl/>
        </w:rPr>
      </w:pPr>
    </w:p>
    <w:sectPr w:rsidR="00AA3C06" w:rsidRPr="00AA3C06">
      <w:headerReference w:type="even" r:id="rId17"/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1418" w:bottom="851" w:left="1418" w:header="709" w:footer="709" w:gutter="0"/>
      <w:cols w:space="708"/>
      <w:titlePg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tamar Cohen" w:date="2025-03-10T12:46:00Z" w:initials="Iא">
    <w:p w14:paraId="16DC754B" w14:textId="568F81D9" w:rsidR="00AE7BFC" w:rsidRDefault="00AE7BFC" w:rsidP="006F5CE1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  <w:rtl/>
        </w:rPr>
        <w:t>אולי להחליף לפיזור מחזורי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DC754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795D9D" w16cex:dateUtc="2025-03-10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DC754B" w16cid:durableId="2B795D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A38C5" w14:textId="77777777" w:rsidR="0076723F" w:rsidRDefault="0076723F">
      <w:r>
        <w:separator/>
      </w:r>
    </w:p>
  </w:endnote>
  <w:endnote w:type="continuationSeparator" w:id="0">
    <w:p w14:paraId="43E027E3" w14:textId="77777777" w:rsidR="0076723F" w:rsidRDefault="00767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0422" w14:textId="77777777" w:rsidR="00670054" w:rsidRPr="005947DA" w:rsidRDefault="00C52AF8">
    <w:pPr>
      <w:pStyle w:val="Footer"/>
      <w:jc w:val="center"/>
      <w:rPr>
        <w:rFonts w:cs="David"/>
        <w:sz w:val="20"/>
        <w:szCs w:val="20"/>
        <w:u w:val="single"/>
      </w:rPr>
    </w:pPr>
    <w:r w:rsidRPr="005947DA">
      <w:rPr>
        <w:rFonts w:cs="David" w:hint="cs"/>
        <w:sz w:val="18"/>
        <w:szCs w:val="20"/>
        <w:u w:val="single"/>
        <w:rtl/>
      </w:rPr>
      <w:t>בלמ"ס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751E" w14:textId="77777777" w:rsidR="00670054" w:rsidRPr="006D71F6" w:rsidRDefault="00C52AF8">
    <w:pPr>
      <w:pStyle w:val="Footer"/>
      <w:jc w:val="center"/>
      <w:rPr>
        <w:rFonts w:cs="David"/>
        <w:sz w:val="20"/>
        <w:szCs w:val="20"/>
        <w:u w:val="single"/>
      </w:rPr>
    </w:pPr>
    <w:r w:rsidRPr="006D71F6">
      <w:rPr>
        <w:rFonts w:cs="David" w:hint="cs"/>
        <w:sz w:val="20"/>
        <w:szCs w:val="20"/>
        <w:u w:val="single"/>
        <w:rtl/>
      </w:rPr>
      <w:t>בלמ"ס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D1B3" w14:textId="77777777" w:rsidR="0076723F" w:rsidRDefault="0076723F">
      <w:r>
        <w:separator/>
      </w:r>
    </w:p>
  </w:footnote>
  <w:footnote w:type="continuationSeparator" w:id="0">
    <w:p w14:paraId="3168CC6E" w14:textId="77777777" w:rsidR="0076723F" w:rsidRDefault="00767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54B4" w14:textId="77777777" w:rsidR="00670054" w:rsidRDefault="00C52AF8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rtl/>
      </w:rPr>
      <w:t>1</w:t>
    </w:r>
    <w:r>
      <w:rPr>
        <w:rStyle w:val="PageNumber"/>
        <w:rtl/>
      </w:rPr>
      <w:fldChar w:fldCharType="end"/>
    </w:r>
  </w:p>
  <w:p w14:paraId="2F984E04" w14:textId="77777777" w:rsidR="00670054" w:rsidRDefault="006700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B8A5" w14:textId="77777777" w:rsidR="00670054" w:rsidRPr="005947DA" w:rsidRDefault="00C52AF8">
    <w:pPr>
      <w:pStyle w:val="Footer"/>
      <w:rPr>
        <w:rFonts w:cs="David"/>
        <w:sz w:val="18"/>
        <w:szCs w:val="20"/>
        <w:rtl/>
      </w:rPr>
    </w:pPr>
    <w:r>
      <w:rPr>
        <w:rFonts w:hint="cs"/>
        <w:rtl/>
      </w:rPr>
      <w:tab/>
    </w:r>
  </w:p>
  <w:p w14:paraId="5C437ED0" w14:textId="77777777" w:rsidR="00670054" w:rsidRPr="00870AD0" w:rsidRDefault="00C52AF8">
    <w:pPr>
      <w:pStyle w:val="Footer"/>
      <w:jc w:val="center"/>
      <w:rPr>
        <w:rFonts w:cs="David"/>
        <w:sz w:val="20"/>
        <w:szCs w:val="20"/>
        <w:u w:val="single"/>
        <w:rtl/>
      </w:rPr>
    </w:pPr>
    <w:r w:rsidRPr="00870AD0">
      <w:rPr>
        <w:rFonts w:cs="David" w:hint="cs"/>
        <w:sz w:val="18"/>
        <w:szCs w:val="20"/>
        <w:u w:val="single"/>
        <w:rtl/>
      </w:rPr>
      <w:t>בלמ"ס</w:t>
    </w:r>
  </w:p>
  <w:p w14:paraId="2464D418" w14:textId="77777777" w:rsidR="00670054" w:rsidRDefault="00C52AF8">
    <w:pPr>
      <w:pStyle w:val="Header"/>
      <w:jc w:val="center"/>
      <w:rPr>
        <w:u w:val="single"/>
        <w:rtl/>
      </w:rPr>
    </w:pPr>
    <w:r w:rsidRPr="00870AD0">
      <w:rPr>
        <w:rFonts w:cs="David"/>
        <w:sz w:val="18"/>
        <w:szCs w:val="20"/>
        <w:rtl/>
      </w:rPr>
      <w:fldChar w:fldCharType="begin"/>
    </w:r>
    <w:r w:rsidRPr="00870AD0">
      <w:rPr>
        <w:rFonts w:cs="David"/>
        <w:sz w:val="18"/>
        <w:szCs w:val="20"/>
        <w:rtl/>
      </w:rPr>
      <w:instrText xml:space="preserve"> </w:instrText>
    </w:r>
    <w:r w:rsidRPr="00870AD0">
      <w:rPr>
        <w:rFonts w:cs="David"/>
        <w:sz w:val="18"/>
        <w:szCs w:val="20"/>
      </w:rPr>
      <w:instrText>PAGE  \* Arabic  \* MERGEFORMAT</w:instrText>
    </w:r>
    <w:r w:rsidRPr="00870AD0">
      <w:rPr>
        <w:rFonts w:cs="David"/>
        <w:sz w:val="18"/>
        <w:szCs w:val="20"/>
        <w:rtl/>
      </w:rPr>
      <w:instrText xml:space="preserve"> </w:instrText>
    </w:r>
    <w:r w:rsidRPr="00870AD0">
      <w:rPr>
        <w:rFonts w:cs="David"/>
        <w:sz w:val="18"/>
        <w:szCs w:val="20"/>
        <w:rtl/>
      </w:rPr>
      <w:fldChar w:fldCharType="separate"/>
    </w:r>
    <w:r w:rsidR="0066232C">
      <w:rPr>
        <w:rFonts w:cs="David"/>
        <w:noProof/>
        <w:sz w:val="18"/>
        <w:szCs w:val="20"/>
        <w:rtl/>
      </w:rPr>
      <w:t>2</w:t>
    </w:r>
    <w:r w:rsidRPr="00870AD0">
      <w:rPr>
        <w:rFonts w:cs="David"/>
        <w:sz w:val="18"/>
        <w:szCs w:val="20"/>
        <w:rtl/>
      </w:rPr>
      <w:fldChar w:fldCharType="end"/>
    </w:r>
  </w:p>
  <w:p w14:paraId="4B297116" w14:textId="77777777" w:rsidR="00670054" w:rsidRDefault="00670054">
    <w:pPr>
      <w:pStyle w:val="Header"/>
      <w:rPr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3882" w14:textId="77777777" w:rsidR="00670054" w:rsidRPr="00544C11" w:rsidRDefault="00C52AF8">
    <w:pPr>
      <w:pStyle w:val="Header"/>
      <w:jc w:val="center"/>
      <w:rPr>
        <w:rFonts w:cs="David"/>
        <w:sz w:val="20"/>
        <w:szCs w:val="20"/>
        <w:u w:val="single"/>
        <w:rtl/>
      </w:rPr>
    </w:pPr>
    <w:r w:rsidRPr="00544C11">
      <w:rPr>
        <w:rFonts w:cs="David" w:hint="cs"/>
        <w:sz w:val="20"/>
        <w:szCs w:val="20"/>
        <w:u w:val="single"/>
        <w:rtl/>
      </w:rPr>
      <w:t>בלמ"ס</w:t>
    </w:r>
  </w:p>
  <w:p w14:paraId="24D8A739" w14:textId="77777777" w:rsidR="00670054" w:rsidRPr="00544C11" w:rsidRDefault="00C52AF8">
    <w:pPr>
      <w:pStyle w:val="Header"/>
      <w:jc w:val="center"/>
      <w:rPr>
        <w:rFonts w:cs="David"/>
        <w:sz w:val="20"/>
        <w:szCs w:val="20"/>
      </w:rPr>
    </w:pPr>
    <w:r w:rsidRPr="00544C11">
      <w:rPr>
        <w:rFonts w:cs="David"/>
        <w:sz w:val="20"/>
        <w:szCs w:val="20"/>
      </w:rPr>
      <w:fldChar w:fldCharType="begin"/>
    </w:r>
    <w:r w:rsidRPr="00544C11">
      <w:rPr>
        <w:rFonts w:cs="David"/>
        <w:sz w:val="20"/>
        <w:szCs w:val="20"/>
      </w:rPr>
      <w:instrText xml:space="preserve"> PAGE   \* MERGEFORMAT </w:instrText>
    </w:r>
    <w:r w:rsidRPr="00544C11">
      <w:rPr>
        <w:rFonts w:cs="David"/>
        <w:sz w:val="20"/>
        <w:szCs w:val="20"/>
      </w:rPr>
      <w:fldChar w:fldCharType="separate"/>
    </w:r>
    <w:r w:rsidR="006645F4" w:rsidRPr="006645F4">
      <w:rPr>
        <w:rFonts w:cs="David"/>
        <w:noProof/>
        <w:sz w:val="20"/>
        <w:szCs w:val="20"/>
        <w:rtl/>
        <w:lang w:val="he-IL"/>
      </w:rPr>
      <w:t>1</w:t>
    </w:r>
    <w:r w:rsidRPr="00544C11">
      <w:rPr>
        <w:rFonts w:cs="David"/>
        <w:sz w:val="20"/>
        <w:szCs w:val="20"/>
      </w:rPr>
      <w:fldChar w:fldCharType="end"/>
    </w:r>
  </w:p>
  <w:p w14:paraId="269400F0" w14:textId="77777777" w:rsidR="00670054" w:rsidRDefault="00670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F33"/>
    <w:multiLevelType w:val="hybridMultilevel"/>
    <w:tmpl w:val="4E40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269B"/>
    <w:multiLevelType w:val="hybridMultilevel"/>
    <w:tmpl w:val="636233A6"/>
    <w:lvl w:ilvl="0" w:tplc="2000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2026B5C"/>
    <w:multiLevelType w:val="hybridMultilevel"/>
    <w:tmpl w:val="30A80466"/>
    <w:lvl w:ilvl="0" w:tplc="23281D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F344D"/>
    <w:multiLevelType w:val="hybridMultilevel"/>
    <w:tmpl w:val="F9469982"/>
    <w:lvl w:ilvl="0" w:tplc="E9DE6BAA">
      <w:start w:val="1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4" w:hanging="360"/>
      </w:pPr>
    </w:lvl>
    <w:lvl w:ilvl="2" w:tplc="2000001B" w:tentative="1">
      <w:start w:val="1"/>
      <w:numFmt w:val="lowerRoman"/>
      <w:lvlText w:val="%3."/>
      <w:lvlJc w:val="right"/>
      <w:pPr>
        <w:ind w:left="2254" w:hanging="180"/>
      </w:pPr>
    </w:lvl>
    <w:lvl w:ilvl="3" w:tplc="2000000F" w:tentative="1">
      <w:start w:val="1"/>
      <w:numFmt w:val="decimal"/>
      <w:lvlText w:val="%4."/>
      <w:lvlJc w:val="left"/>
      <w:pPr>
        <w:ind w:left="2974" w:hanging="360"/>
      </w:pPr>
    </w:lvl>
    <w:lvl w:ilvl="4" w:tplc="20000019" w:tentative="1">
      <w:start w:val="1"/>
      <w:numFmt w:val="lowerLetter"/>
      <w:lvlText w:val="%5."/>
      <w:lvlJc w:val="left"/>
      <w:pPr>
        <w:ind w:left="3694" w:hanging="360"/>
      </w:pPr>
    </w:lvl>
    <w:lvl w:ilvl="5" w:tplc="2000001B" w:tentative="1">
      <w:start w:val="1"/>
      <w:numFmt w:val="lowerRoman"/>
      <w:lvlText w:val="%6."/>
      <w:lvlJc w:val="right"/>
      <w:pPr>
        <w:ind w:left="4414" w:hanging="180"/>
      </w:pPr>
    </w:lvl>
    <w:lvl w:ilvl="6" w:tplc="2000000F" w:tentative="1">
      <w:start w:val="1"/>
      <w:numFmt w:val="decimal"/>
      <w:lvlText w:val="%7."/>
      <w:lvlJc w:val="left"/>
      <w:pPr>
        <w:ind w:left="5134" w:hanging="360"/>
      </w:pPr>
    </w:lvl>
    <w:lvl w:ilvl="7" w:tplc="20000019" w:tentative="1">
      <w:start w:val="1"/>
      <w:numFmt w:val="lowerLetter"/>
      <w:lvlText w:val="%8."/>
      <w:lvlJc w:val="left"/>
      <w:pPr>
        <w:ind w:left="5854" w:hanging="360"/>
      </w:pPr>
    </w:lvl>
    <w:lvl w:ilvl="8" w:tplc="2000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2A052B17"/>
    <w:multiLevelType w:val="hybridMultilevel"/>
    <w:tmpl w:val="A8902BCE"/>
    <w:lvl w:ilvl="0" w:tplc="FFBC66C2">
      <w:start w:val="2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  <w:sz w:val="24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00B68"/>
    <w:multiLevelType w:val="hybridMultilevel"/>
    <w:tmpl w:val="A3B86160"/>
    <w:lvl w:ilvl="0" w:tplc="5A18B92E">
      <w:start w:val="8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3AE40564"/>
    <w:multiLevelType w:val="hybridMultilevel"/>
    <w:tmpl w:val="0BC6FFD2"/>
    <w:lvl w:ilvl="0" w:tplc="11A2F7A4">
      <w:start w:val="5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63B6E"/>
    <w:multiLevelType w:val="hybridMultilevel"/>
    <w:tmpl w:val="9A46EDF4"/>
    <w:lvl w:ilvl="0" w:tplc="4B961C7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color w:val="auto"/>
        <w:sz w:val="24"/>
        <w:szCs w:val="24"/>
        <w:lang w:bidi="he-IL"/>
      </w:rPr>
    </w:lvl>
    <w:lvl w:ilvl="1" w:tplc="09B491B0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b w:val="0"/>
        <w:bCs w:val="0"/>
        <w:color w:val="auto"/>
        <w:sz w:val="24"/>
        <w:szCs w:val="24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4F8E660E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  <w:b w:val="0"/>
        <w:bCs w:val="0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abstractNum w:abstractNumId="8" w15:restartNumberingAfterBreak="0">
    <w:nsid w:val="557C37EA"/>
    <w:multiLevelType w:val="multilevel"/>
    <w:tmpl w:val="4F223A1A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color w:val="auto"/>
        <w:szCs w:val="24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color w:val="auto"/>
        <w:szCs w:val="24"/>
      </w:rPr>
    </w:lvl>
    <w:lvl w:ilvl="2">
      <w:start w:val="1"/>
      <w:numFmt w:val="decimal"/>
      <w:lvlText w:val="%3."/>
      <w:lvlJc w:val="left"/>
      <w:pPr>
        <w:tabs>
          <w:tab w:val="num" w:pos="1134"/>
        </w:tabs>
        <w:ind w:left="1134" w:hanging="340"/>
      </w:pPr>
      <w:rPr>
        <w:rFonts w:cs="David" w:hint="default"/>
        <w:bCs w:val="0"/>
        <w:iCs w:val="0"/>
        <w:szCs w:val="24"/>
      </w:rPr>
    </w:lvl>
    <w:lvl w:ilvl="3">
      <w:start w:val="1"/>
      <w:numFmt w:val="hebrew1"/>
      <w:lvlText w:val="%4."/>
      <w:lvlJc w:val="center"/>
      <w:pPr>
        <w:tabs>
          <w:tab w:val="num" w:pos="1588"/>
        </w:tabs>
        <w:ind w:left="1588" w:hanging="341"/>
      </w:pPr>
      <w:rPr>
        <w:rFonts w:cs="David" w:hint="default"/>
        <w:b w:val="0"/>
        <w:bCs w:val="0"/>
        <w:szCs w:val="24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9" w15:restartNumberingAfterBreak="0">
    <w:nsid w:val="6DB75746"/>
    <w:multiLevelType w:val="hybridMultilevel"/>
    <w:tmpl w:val="CCC0674C"/>
    <w:lvl w:ilvl="0" w:tplc="26C6DCA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7572790E"/>
    <w:multiLevelType w:val="hybridMultilevel"/>
    <w:tmpl w:val="B428F6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173C7"/>
    <w:multiLevelType w:val="hybridMultilevel"/>
    <w:tmpl w:val="D79C2C5E"/>
    <w:lvl w:ilvl="0" w:tplc="CAA499C0">
      <w:numFmt w:val="bullet"/>
      <w:lvlText w:val="-"/>
      <w:lvlJc w:val="left"/>
      <w:pPr>
        <w:ind w:left="700" w:hanging="360"/>
      </w:pPr>
      <w:rPr>
        <w:rFonts w:ascii="David" w:eastAsia="Times New Roman" w:hAnsi="David" w:cs="David" w:hint="default"/>
        <w:b w:val="0"/>
        <w:sz w:val="24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1642954021">
    <w:abstractNumId w:val="7"/>
  </w:num>
  <w:num w:numId="2" w16cid:durableId="2040470509">
    <w:abstractNumId w:val="6"/>
  </w:num>
  <w:num w:numId="3" w16cid:durableId="1727643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9072595">
    <w:abstractNumId w:val="2"/>
  </w:num>
  <w:num w:numId="5" w16cid:durableId="1261375177">
    <w:abstractNumId w:val="8"/>
  </w:num>
  <w:num w:numId="6" w16cid:durableId="1797067448">
    <w:abstractNumId w:val="3"/>
  </w:num>
  <w:num w:numId="7" w16cid:durableId="1154024785">
    <w:abstractNumId w:val="5"/>
  </w:num>
  <w:num w:numId="8" w16cid:durableId="1351494131">
    <w:abstractNumId w:val="1"/>
  </w:num>
  <w:num w:numId="9" w16cid:durableId="1303341899">
    <w:abstractNumId w:val="10"/>
  </w:num>
  <w:num w:numId="10" w16cid:durableId="1079331859">
    <w:abstractNumId w:val="0"/>
  </w:num>
  <w:num w:numId="11" w16cid:durableId="606544463">
    <w:abstractNumId w:val="11"/>
  </w:num>
  <w:num w:numId="12" w16cid:durableId="286283201">
    <w:abstractNumId w:val="9"/>
  </w:num>
  <w:num w:numId="13" w16cid:durableId="212056725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tamar Cohen">
    <w15:presenceInfo w15:providerId="AD" w15:userId="S::itamarcohen3@on.huji.ac.il::54ee8276-464d-4e44-866c-348825e4f4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9"/>
    <w:rsid w:val="000024D7"/>
    <w:rsid w:val="00016B5F"/>
    <w:rsid w:val="000171B3"/>
    <w:rsid w:val="00017B7E"/>
    <w:rsid w:val="00033603"/>
    <w:rsid w:val="00040602"/>
    <w:rsid w:val="00047BB1"/>
    <w:rsid w:val="00052107"/>
    <w:rsid w:val="00066489"/>
    <w:rsid w:val="0007433D"/>
    <w:rsid w:val="000860F9"/>
    <w:rsid w:val="00090A45"/>
    <w:rsid w:val="0009438E"/>
    <w:rsid w:val="000A16B2"/>
    <w:rsid w:val="000B4B11"/>
    <w:rsid w:val="000B52E2"/>
    <w:rsid w:val="000C167B"/>
    <w:rsid w:val="000F108E"/>
    <w:rsid w:val="00104313"/>
    <w:rsid w:val="00106826"/>
    <w:rsid w:val="00107932"/>
    <w:rsid w:val="00107E4B"/>
    <w:rsid w:val="0011656E"/>
    <w:rsid w:val="00121E64"/>
    <w:rsid w:val="00137CCE"/>
    <w:rsid w:val="00142695"/>
    <w:rsid w:val="00150BD9"/>
    <w:rsid w:val="00152155"/>
    <w:rsid w:val="00156397"/>
    <w:rsid w:val="0016007F"/>
    <w:rsid w:val="00170C74"/>
    <w:rsid w:val="0017464D"/>
    <w:rsid w:val="00180A25"/>
    <w:rsid w:val="0018206B"/>
    <w:rsid w:val="00191DF2"/>
    <w:rsid w:val="001B26EB"/>
    <w:rsid w:val="001E4C29"/>
    <w:rsid w:val="001F4EC8"/>
    <w:rsid w:val="00201869"/>
    <w:rsid w:val="00204D38"/>
    <w:rsid w:val="00221DCA"/>
    <w:rsid w:val="0023205A"/>
    <w:rsid w:val="00235DBF"/>
    <w:rsid w:val="00256B50"/>
    <w:rsid w:val="00260722"/>
    <w:rsid w:val="00261692"/>
    <w:rsid w:val="00263039"/>
    <w:rsid w:val="00274DD1"/>
    <w:rsid w:val="00274FD4"/>
    <w:rsid w:val="00282CAB"/>
    <w:rsid w:val="002854AE"/>
    <w:rsid w:val="002A49CE"/>
    <w:rsid w:val="002A7455"/>
    <w:rsid w:val="002B6684"/>
    <w:rsid w:val="002C41DA"/>
    <w:rsid w:val="002C5E8D"/>
    <w:rsid w:val="002E0DE5"/>
    <w:rsid w:val="002E4622"/>
    <w:rsid w:val="002F353D"/>
    <w:rsid w:val="00300B95"/>
    <w:rsid w:val="003026FC"/>
    <w:rsid w:val="00304D0B"/>
    <w:rsid w:val="003149FA"/>
    <w:rsid w:val="0032045D"/>
    <w:rsid w:val="00320D9B"/>
    <w:rsid w:val="00327EFD"/>
    <w:rsid w:val="003322A8"/>
    <w:rsid w:val="00333609"/>
    <w:rsid w:val="0034017F"/>
    <w:rsid w:val="00340C69"/>
    <w:rsid w:val="00345DE2"/>
    <w:rsid w:val="003550B4"/>
    <w:rsid w:val="00362C38"/>
    <w:rsid w:val="00370440"/>
    <w:rsid w:val="00375DBA"/>
    <w:rsid w:val="003821A5"/>
    <w:rsid w:val="0039397B"/>
    <w:rsid w:val="003A03C6"/>
    <w:rsid w:val="003A15CF"/>
    <w:rsid w:val="003A3678"/>
    <w:rsid w:val="003A464D"/>
    <w:rsid w:val="003A6AB8"/>
    <w:rsid w:val="003C4C03"/>
    <w:rsid w:val="003D10C5"/>
    <w:rsid w:val="003D5EDD"/>
    <w:rsid w:val="003E438D"/>
    <w:rsid w:val="003F5D38"/>
    <w:rsid w:val="00404FF2"/>
    <w:rsid w:val="00411135"/>
    <w:rsid w:val="00413BCD"/>
    <w:rsid w:val="004166FF"/>
    <w:rsid w:val="004205EE"/>
    <w:rsid w:val="00420669"/>
    <w:rsid w:val="004246C7"/>
    <w:rsid w:val="00426ECB"/>
    <w:rsid w:val="00435C77"/>
    <w:rsid w:val="004540C0"/>
    <w:rsid w:val="004747D8"/>
    <w:rsid w:val="00480BDA"/>
    <w:rsid w:val="004931C2"/>
    <w:rsid w:val="00497632"/>
    <w:rsid w:val="004A5E57"/>
    <w:rsid w:val="004B3C23"/>
    <w:rsid w:val="004C3022"/>
    <w:rsid w:val="004C54B9"/>
    <w:rsid w:val="004C7DF1"/>
    <w:rsid w:val="004D097D"/>
    <w:rsid w:val="004D271F"/>
    <w:rsid w:val="004D5076"/>
    <w:rsid w:val="004D70EB"/>
    <w:rsid w:val="004E09FB"/>
    <w:rsid w:val="004E6831"/>
    <w:rsid w:val="004E68EA"/>
    <w:rsid w:val="004E6F20"/>
    <w:rsid w:val="005051A3"/>
    <w:rsid w:val="005160FB"/>
    <w:rsid w:val="00522536"/>
    <w:rsid w:val="005324EC"/>
    <w:rsid w:val="005362A3"/>
    <w:rsid w:val="0053647D"/>
    <w:rsid w:val="00536BCE"/>
    <w:rsid w:val="00536C23"/>
    <w:rsid w:val="00557C75"/>
    <w:rsid w:val="005610F5"/>
    <w:rsid w:val="00565720"/>
    <w:rsid w:val="00576CBE"/>
    <w:rsid w:val="005A2521"/>
    <w:rsid w:val="005A2782"/>
    <w:rsid w:val="005A708B"/>
    <w:rsid w:val="005B3240"/>
    <w:rsid w:val="005C11E5"/>
    <w:rsid w:val="005C132A"/>
    <w:rsid w:val="005C219E"/>
    <w:rsid w:val="005C5308"/>
    <w:rsid w:val="005C6163"/>
    <w:rsid w:val="005D4C61"/>
    <w:rsid w:val="005F04A0"/>
    <w:rsid w:val="005F2C2C"/>
    <w:rsid w:val="005F31E4"/>
    <w:rsid w:val="005F6A89"/>
    <w:rsid w:val="00604B1B"/>
    <w:rsid w:val="00612AE0"/>
    <w:rsid w:val="00617471"/>
    <w:rsid w:val="00617862"/>
    <w:rsid w:val="00625FC4"/>
    <w:rsid w:val="00634E5C"/>
    <w:rsid w:val="00650340"/>
    <w:rsid w:val="00654AAE"/>
    <w:rsid w:val="0066232C"/>
    <w:rsid w:val="006645F4"/>
    <w:rsid w:val="00670054"/>
    <w:rsid w:val="006749E5"/>
    <w:rsid w:val="00675B48"/>
    <w:rsid w:val="0068210E"/>
    <w:rsid w:val="00686022"/>
    <w:rsid w:val="00687E8F"/>
    <w:rsid w:val="006C200D"/>
    <w:rsid w:val="006D0AA4"/>
    <w:rsid w:val="006D59A7"/>
    <w:rsid w:val="006D5A33"/>
    <w:rsid w:val="006E7C70"/>
    <w:rsid w:val="006F0375"/>
    <w:rsid w:val="006F53E3"/>
    <w:rsid w:val="00705566"/>
    <w:rsid w:val="007151D1"/>
    <w:rsid w:val="00734FBE"/>
    <w:rsid w:val="00737046"/>
    <w:rsid w:val="00757CD2"/>
    <w:rsid w:val="0076723F"/>
    <w:rsid w:val="007779A3"/>
    <w:rsid w:val="007806D3"/>
    <w:rsid w:val="00791C74"/>
    <w:rsid w:val="00793FF1"/>
    <w:rsid w:val="00797A0B"/>
    <w:rsid w:val="007A38C8"/>
    <w:rsid w:val="007B4D73"/>
    <w:rsid w:val="007B574A"/>
    <w:rsid w:val="007B7F64"/>
    <w:rsid w:val="007C024C"/>
    <w:rsid w:val="007C3AF3"/>
    <w:rsid w:val="007C7F41"/>
    <w:rsid w:val="007D3FBF"/>
    <w:rsid w:val="007D5065"/>
    <w:rsid w:val="007E06BD"/>
    <w:rsid w:val="007E326F"/>
    <w:rsid w:val="007E3F78"/>
    <w:rsid w:val="007E669B"/>
    <w:rsid w:val="007F0CF5"/>
    <w:rsid w:val="00822751"/>
    <w:rsid w:val="0082330D"/>
    <w:rsid w:val="00826F20"/>
    <w:rsid w:val="00830CBF"/>
    <w:rsid w:val="00831409"/>
    <w:rsid w:val="0083422B"/>
    <w:rsid w:val="00861ECB"/>
    <w:rsid w:val="0088350C"/>
    <w:rsid w:val="008B09B1"/>
    <w:rsid w:val="008B31C1"/>
    <w:rsid w:val="008B45D6"/>
    <w:rsid w:val="008B71C0"/>
    <w:rsid w:val="008D0B76"/>
    <w:rsid w:val="008D1D37"/>
    <w:rsid w:val="008E7B2A"/>
    <w:rsid w:val="008F266B"/>
    <w:rsid w:val="008F4CD5"/>
    <w:rsid w:val="008F63F9"/>
    <w:rsid w:val="008F6DF4"/>
    <w:rsid w:val="00900124"/>
    <w:rsid w:val="00905AB3"/>
    <w:rsid w:val="009114F4"/>
    <w:rsid w:val="009149A0"/>
    <w:rsid w:val="00916D04"/>
    <w:rsid w:val="00923553"/>
    <w:rsid w:val="00924C3A"/>
    <w:rsid w:val="00927366"/>
    <w:rsid w:val="009359CE"/>
    <w:rsid w:val="0094731E"/>
    <w:rsid w:val="009526EA"/>
    <w:rsid w:val="0095366F"/>
    <w:rsid w:val="00956EFF"/>
    <w:rsid w:val="009619AB"/>
    <w:rsid w:val="00962EA1"/>
    <w:rsid w:val="00974A01"/>
    <w:rsid w:val="009762A3"/>
    <w:rsid w:val="0098153D"/>
    <w:rsid w:val="00992F81"/>
    <w:rsid w:val="009967D4"/>
    <w:rsid w:val="00997714"/>
    <w:rsid w:val="009B43CB"/>
    <w:rsid w:val="009B5897"/>
    <w:rsid w:val="009C08BE"/>
    <w:rsid w:val="009C15C4"/>
    <w:rsid w:val="009D2590"/>
    <w:rsid w:val="009D38F6"/>
    <w:rsid w:val="009D6B0A"/>
    <w:rsid w:val="009D78EB"/>
    <w:rsid w:val="009E0C4F"/>
    <w:rsid w:val="009E22A8"/>
    <w:rsid w:val="009E2BEA"/>
    <w:rsid w:val="009F1341"/>
    <w:rsid w:val="009F2625"/>
    <w:rsid w:val="00A03164"/>
    <w:rsid w:val="00A13C33"/>
    <w:rsid w:val="00A15CFA"/>
    <w:rsid w:val="00A17FCA"/>
    <w:rsid w:val="00A231D8"/>
    <w:rsid w:val="00A43ED1"/>
    <w:rsid w:val="00A4629E"/>
    <w:rsid w:val="00A46807"/>
    <w:rsid w:val="00A47743"/>
    <w:rsid w:val="00A500CB"/>
    <w:rsid w:val="00A508B7"/>
    <w:rsid w:val="00A51096"/>
    <w:rsid w:val="00A538AF"/>
    <w:rsid w:val="00A63350"/>
    <w:rsid w:val="00A70CE7"/>
    <w:rsid w:val="00A726D9"/>
    <w:rsid w:val="00A77BE7"/>
    <w:rsid w:val="00A82B69"/>
    <w:rsid w:val="00A852A8"/>
    <w:rsid w:val="00A86F2C"/>
    <w:rsid w:val="00A9000A"/>
    <w:rsid w:val="00A905EB"/>
    <w:rsid w:val="00A94E07"/>
    <w:rsid w:val="00A95973"/>
    <w:rsid w:val="00A95BFE"/>
    <w:rsid w:val="00AA3C06"/>
    <w:rsid w:val="00AB06A4"/>
    <w:rsid w:val="00AB2A33"/>
    <w:rsid w:val="00AB5B10"/>
    <w:rsid w:val="00AB6A13"/>
    <w:rsid w:val="00AB72DE"/>
    <w:rsid w:val="00AC15F1"/>
    <w:rsid w:val="00AD58D4"/>
    <w:rsid w:val="00AD5CA6"/>
    <w:rsid w:val="00AE2EA3"/>
    <w:rsid w:val="00AE7BFC"/>
    <w:rsid w:val="00AF4913"/>
    <w:rsid w:val="00AF58D8"/>
    <w:rsid w:val="00AF606A"/>
    <w:rsid w:val="00AF6835"/>
    <w:rsid w:val="00B03CCB"/>
    <w:rsid w:val="00B0730B"/>
    <w:rsid w:val="00B124FB"/>
    <w:rsid w:val="00B20165"/>
    <w:rsid w:val="00B27D42"/>
    <w:rsid w:val="00B33433"/>
    <w:rsid w:val="00B464BA"/>
    <w:rsid w:val="00B52C70"/>
    <w:rsid w:val="00B60A7D"/>
    <w:rsid w:val="00B775B7"/>
    <w:rsid w:val="00B80096"/>
    <w:rsid w:val="00B80469"/>
    <w:rsid w:val="00B83903"/>
    <w:rsid w:val="00B86B0A"/>
    <w:rsid w:val="00B91B6F"/>
    <w:rsid w:val="00B94D80"/>
    <w:rsid w:val="00BA0DCB"/>
    <w:rsid w:val="00BA0EBA"/>
    <w:rsid w:val="00BA433C"/>
    <w:rsid w:val="00BA46FB"/>
    <w:rsid w:val="00BB18FD"/>
    <w:rsid w:val="00BB4079"/>
    <w:rsid w:val="00BB5798"/>
    <w:rsid w:val="00BC2443"/>
    <w:rsid w:val="00BD24B7"/>
    <w:rsid w:val="00BF2066"/>
    <w:rsid w:val="00C041A7"/>
    <w:rsid w:val="00C0451F"/>
    <w:rsid w:val="00C17254"/>
    <w:rsid w:val="00C20855"/>
    <w:rsid w:val="00C24DC3"/>
    <w:rsid w:val="00C320E5"/>
    <w:rsid w:val="00C35625"/>
    <w:rsid w:val="00C35CF1"/>
    <w:rsid w:val="00C40FEA"/>
    <w:rsid w:val="00C438EB"/>
    <w:rsid w:val="00C44733"/>
    <w:rsid w:val="00C52AF8"/>
    <w:rsid w:val="00C61AC4"/>
    <w:rsid w:val="00C95C08"/>
    <w:rsid w:val="00CB103F"/>
    <w:rsid w:val="00CB4980"/>
    <w:rsid w:val="00CD329B"/>
    <w:rsid w:val="00CE141B"/>
    <w:rsid w:val="00CF7937"/>
    <w:rsid w:val="00D01FEC"/>
    <w:rsid w:val="00D0682A"/>
    <w:rsid w:val="00D127C6"/>
    <w:rsid w:val="00D1581C"/>
    <w:rsid w:val="00D20E51"/>
    <w:rsid w:val="00D31F43"/>
    <w:rsid w:val="00D329EC"/>
    <w:rsid w:val="00D47119"/>
    <w:rsid w:val="00D50599"/>
    <w:rsid w:val="00D54623"/>
    <w:rsid w:val="00D80BBF"/>
    <w:rsid w:val="00D84829"/>
    <w:rsid w:val="00D96E3A"/>
    <w:rsid w:val="00DB3E33"/>
    <w:rsid w:val="00DB686C"/>
    <w:rsid w:val="00DC19F2"/>
    <w:rsid w:val="00DC4BC8"/>
    <w:rsid w:val="00DD03C9"/>
    <w:rsid w:val="00DD3AFD"/>
    <w:rsid w:val="00E0301C"/>
    <w:rsid w:val="00E06D9F"/>
    <w:rsid w:val="00E073AE"/>
    <w:rsid w:val="00E1497D"/>
    <w:rsid w:val="00E17A10"/>
    <w:rsid w:val="00E3682F"/>
    <w:rsid w:val="00E36D95"/>
    <w:rsid w:val="00E40A45"/>
    <w:rsid w:val="00E46C70"/>
    <w:rsid w:val="00E50CA5"/>
    <w:rsid w:val="00E578A6"/>
    <w:rsid w:val="00E623ED"/>
    <w:rsid w:val="00E65FFA"/>
    <w:rsid w:val="00E71E3D"/>
    <w:rsid w:val="00E83D7C"/>
    <w:rsid w:val="00E94382"/>
    <w:rsid w:val="00EA0390"/>
    <w:rsid w:val="00EA57EB"/>
    <w:rsid w:val="00EB4445"/>
    <w:rsid w:val="00EB48B8"/>
    <w:rsid w:val="00EC3CF8"/>
    <w:rsid w:val="00EC70F6"/>
    <w:rsid w:val="00ED4263"/>
    <w:rsid w:val="00EF0331"/>
    <w:rsid w:val="00EF53DC"/>
    <w:rsid w:val="00EF7145"/>
    <w:rsid w:val="00F0739D"/>
    <w:rsid w:val="00F1177A"/>
    <w:rsid w:val="00F12C4B"/>
    <w:rsid w:val="00F17C69"/>
    <w:rsid w:val="00F21BFC"/>
    <w:rsid w:val="00F224ED"/>
    <w:rsid w:val="00F32BCA"/>
    <w:rsid w:val="00F550BE"/>
    <w:rsid w:val="00F60F17"/>
    <w:rsid w:val="00F65BEF"/>
    <w:rsid w:val="00F709C9"/>
    <w:rsid w:val="00F726FA"/>
    <w:rsid w:val="00F770C6"/>
    <w:rsid w:val="00F93043"/>
    <w:rsid w:val="00F9687D"/>
    <w:rsid w:val="00FA2CD6"/>
    <w:rsid w:val="00FA7AA9"/>
    <w:rsid w:val="00FB27F2"/>
    <w:rsid w:val="00FC68C2"/>
    <w:rsid w:val="00FD4140"/>
    <w:rsid w:val="00FE0C49"/>
    <w:rsid w:val="00FE434C"/>
    <w:rsid w:val="00FE7A73"/>
    <w:rsid w:val="00F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5428"/>
  <w15:docId w15:val="{91806920-19FF-E649-A16D-36E4D51B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6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C6163"/>
    <w:pPr>
      <w:tabs>
        <w:tab w:val="center" w:pos="4153"/>
        <w:tab w:val="right" w:pos="8306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6163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C6163"/>
  </w:style>
  <w:style w:type="paragraph" w:styleId="Footer">
    <w:name w:val="footer"/>
    <w:basedOn w:val="Normal"/>
    <w:link w:val="FooterChar"/>
    <w:rsid w:val="005C6163"/>
    <w:pPr>
      <w:tabs>
        <w:tab w:val="center" w:pos="4153"/>
        <w:tab w:val="right" w:pos="8306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rsid w:val="005C6163"/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אל"/>
    <w:basedOn w:val="Normal"/>
    <w:rsid w:val="005C6163"/>
    <w:pPr>
      <w:spacing w:line="300" w:lineRule="exact"/>
      <w:ind w:left="510" w:hanging="425"/>
    </w:pPr>
    <w:rPr>
      <w:rFonts w:cs="David"/>
      <w:sz w:val="20"/>
      <w:u w:val="single"/>
      <w:lang w:eastAsia="en-US"/>
    </w:rPr>
  </w:style>
  <w:style w:type="paragraph" w:customStyle="1" w:styleId="a0">
    <w:name w:val="קוביה"/>
    <w:basedOn w:val="BodyText"/>
    <w:rsid w:val="005C6163"/>
    <w:pPr>
      <w:spacing w:after="0" w:line="260" w:lineRule="exact"/>
      <w:ind w:left="6180"/>
      <w:jc w:val="both"/>
    </w:pPr>
    <w:rPr>
      <w:rFonts w:cs="David"/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C61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C6163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163"/>
    <w:rPr>
      <w:rFonts w:ascii="Tahoma" w:eastAsia="Times New Roman" w:hAnsi="Tahoma" w:cs="Tahoma"/>
      <w:sz w:val="16"/>
      <w:szCs w:val="16"/>
      <w:lang w:eastAsia="he-IL"/>
    </w:rPr>
  </w:style>
  <w:style w:type="paragraph" w:styleId="NormalWeb">
    <w:name w:val="Normal (Web)"/>
    <w:basedOn w:val="Normal"/>
    <w:uiPriority w:val="99"/>
    <w:semiHidden/>
    <w:unhideWhenUsed/>
    <w:rsid w:val="002A49CE"/>
    <w:pPr>
      <w:bidi w:val="0"/>
      <w:spacing w:before="100" w:beforeAutospacing="1" w:after="100" w:afterAutospacing="1"/>
    </w:pPr>
    <w:rPr>
      <w:rFonts w:eastAsiaTheme="minorEastAsia"/>
      <w:lang w:eastAsia="en-US"/>
    </w:rPr>
  </w:style>
  <w:style w:type="paragraph" w:styleId="ListParagraph">
    <w:name w:val="List Paragraph"/>
    <w:basedOn w:val="Normal"/>
    <w:uiPriority w:val="34"/>
    <w:qFormat/>
    <w:rsid w:val="007B4D73"/>
    <w:pPr>
      <w:ind w:left="720"/>
      <w:contextualSpacing/>
    </w:pPr>
  </w:style>
  <w:style w:type="table" w:styleId="TableGrid">
    <w:name w:val="Table Grid"/>
    <w:basedOn w:val="TableNormal"/>
    <w:uiPriority w:val="59"/>
    <w:rsid w:val="007B4D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2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24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24D7"/>
    <w:rPr>
      <w:rFonts w:ascii="Times New Roman" w:eastAsia="Times New Roman" w:hAnsi="Times New Roman" w:cs="Times New Roman"/>
      <w:sz w:val="20"/>
      <w:szCs w:val="20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4D7"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paragraph" w:customStyle="1" w:styleId="gmail-msocommenttext">
    <w:name w:val="gmail-msocommenttext"/>
    <w:basedOn w:val="Normal"/>
    <w:rsid w:val="0066232C"/>
    <w:pPr>
      <w:bidi w:val="0"/>
      <w:spacing w:before="100" w:beforeAutospacing="1" w:after="100" w:afterAutospacing="1"/>
    </w:pPr>
    <w:rPr>
      <w:lang w:eastAsia="en-US"/>
    </w:rPr>
  </w:style>
  <w:style w:type="table" w:styleId="GridTable4-Accent1">
    <w:name w:val="Grid Table 4 Accent 1"/>
    <w:basedOn w:val="TableNormal"/>
    <w:uiPriority w:val="49"/>
    <w:rsid w:val="009E22A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7C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CD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7B7F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B7F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tif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tiff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tiff"/><Relationship Id="rId23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tiff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P-001\Downloads\&#1505;&#1497;&#1499;&#1493;&#1501;%20&#1508;&#1490;&#1497;&#1513;&#1492;%20&#1490;&#1504;&#1512;&#1497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3B28A-F1E9-4C94-BC55-45DE286BF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סיכום פגישה גנרי</Template>
  <TotalTime>456</TotalTime>
  <Pages>4</Pages>
  <Words>178</Words>
  <Characters>1020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TLP-001</dc:creator>
  <cp:keywords>תחקיר; פורמט; תחקור</cp:keywords>
  <dc:description/>
  <cp:lastModifiedBy>adam freedman</cp:lastModifiedBy>
  <cp:revision>11</cp:revision>
  <cp:lastPrinted>2024-11-20T15:37:00Z</cp:lastPrinted>
  <dcterms:created xsi:type="dcterms:W3CDTF">2025-03-13T12:47:00Z</dcterms:created>
  <dcterms:modified xsi:type="dcterms:W3CDTF">2025-03-30T19:42:00Z</dcterms:modified>
</cp:coreProperties>
</file>